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51393D">
                                    <w:pPr>
                                      <w:pStyle w:val="Subttulo1"/>
                                    </w:pPr>
                                    <w:proofErr w:type="spellStart"/>
                                    <w:r w:rsidRPr="0051393D">
                                      <w:t>SenaiMEDGROUP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51393D">
                              <w:pPr>
                                <w:pStyle w:val="Subttulo1"/>
                              </w:pPr>
                              <w:proofErr w:type="spellStart"/>
                              <w:r w:rsidRPr="0051393D">
                                <w:t>SenaiMEDGROUP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F43C46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F43C46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F43C4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F43C4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F43C4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F43C4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F43C4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43C4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43C4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43C4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F43C4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116B3C" w:rsidRDefault="00116B3C"/>
    <w:p w:rsidR="00116B3C" w:rsidRDefault="00116B3C" w:rsidP="00116B3C">
      <w:pPr>
        <w:ind w:firstLine="720"/>
      </w:pPr>
      <w:r>
        <w:t>O seguinte documento tem como objetivo registrar a criação do projeto do Senai</w:t>
      </w:r>
      <w:r w:rsidR="00E03596">
        <w:t>:</w:t>
      </w:r>
      <w:r>
        <w:t xml:space="preserve"> </w:t>
      </w:r>
      <w:r w:rsidR="00E03596">
        <w:t>“</w:t>
      </w:r>
      <w:proofErr w:type="spellStart"/>
      <w:r w:rsidRPr="00116B3C">
        <w:t>SenaiMEDGROUP</w:t>
      </w:r>
      <w:proofErr w:type="spellEnd"/>
      <w:r w:rsidR="00E03596">
        <w:t>”</w:t>
      </w:r>
      <w:r>
        <w:t xml:space="preserve">. Neste documento se apresenta as especificações técnicas, capacidades, </w:t>
      </w:r>
      <w:proofErr w:type="spellStart"/>
      <w:r>
        <w:t>etc</w:t>
      </w:r>
      <w:proofErr w:type="spellEnd"/>
      <w:r>
        <w:t xml:space="preserve"> do projeto acima mencionado.</w:t>
      </w:r>
    </w:p>
    <w:p w:rsidR="004A0592" w:rsidRDefault="004A0592"/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7E34AF" w:rsidRDefault="007E34AF"/>
    <w:p w:rsidR="007E34AF" w:rsidRPr="007E34AF" w:rsidRDefault="007E34AF">
      <w:r>
        <w:tab/>
        <w:t>O projeto se refere a um sistema de dados para a área de saúde/clínicas/medicina para aprendizado de banco de dados, API, REACT, etc. Através dessas funcionalidades será possível cadastrar médicos, pacientes, clínicas, consultas, etc. Podendo ser acessado através da Web e programado usando as capacidades FRONT END, BACK END e MOBILE.</w:t>
      </w:r>
    </w:p>
    <w:p w:rsidR="007E34AF" w:rsidRDefault="007E34AF"/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7E34AF" w:rsidRDefault="007E34AF"/>
    <w:p w:rsidR="007E34AF" w:rsidRDefault="007E34AF">
      <w:r>
        <w:tab/>
        <w:t>Um projeto de sistema para cadastros de usuários, serviços, localidades disponíveis em vários ambientes, seja web</w:t>
      </w:r>
      <w:r w:rsidR="0077375B">
        <w:t>, seja mobile.</w:t>
      </w:r>
    </w:p>
    <w:p w:rsidR="007E34AF" w:rsidRDefault="007E34AF"/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7E6986" w:rsidRDefault="007E6986" w:rsidP="008A7F37">
      <w:pPr>
        <w:pStyle w:val="cabealho2"/>
      </w:pPr>
      <w:bookmarkStart w:id="5" w:name="_Toc533767849"/>
    </w:p>
    <w:p w:rsidR="00E87AB0" w:rsidRDefault="00E87AB0" w:rsidP="00E87AB0">
      <w:pPr>
        <w:pStyle w:val="cabealho2"/>
      </w:pPr>
      <w:bookmarkStart w:id="6" w:name="_Toc726488"/>
      <w:r>
        <w:t>Modelo Lógico</w:t>
      </w:r>
      <w:bookmarkEnd w:id="6"/>
    </w:p>
    <w:p w:rsidR="00E87AB0" w:rsidRDefault="00E87AB0" w:rsidP="00E87AB0">
      <w:r>
        <w:t>Tabelas apresentadas com suas chaves primárias e estrangeiras</w:t>
      </w:r>
    </w:p>
    <w:p w:rsidR="00E87AB0" w:rsidRDefault="00E87AB0" w:rsidP="00E87AB0"/>
    <w:p w:rsidR="003C0CA9" w:rsidRDefault="003C0CA9" w:rsidP="003C0CA9">
      <w:r>
        <w:t>Chaves primárias e estrangeiras de acordo com as entidades/tabelas apresentadas.</w:t>
      </w:r>
    </w:p>
    <w:tbl>
      <w:tblPr>
        <w:tblStyle w:val="TabeladeGrade3"/>
        <w:tblW w:w="9032" w:type="dxa"/>
        <w:tblInd w:w="-5" w:type="dxa"/>
        <w:tblLook w:val="04A0" w:firstRow="1" w:lastRow="0" w:firstColumn="1" w:lastColumn="0" w:noHBand="0" w:noVBand="1"/>
      </w:tblPr>
      <w:tblGrid>
        <w:gridCol w:w="371"/>
        <w:gridCol w:w="1032"/>
        <w:gridCol w:w="1092"/>
        <w:gridCol w:w="1038"/>
        <w:gridCol w:w="1159"/>
        <w:gridCol w:w="1351"/>
        <w:gridCol w:w="1998"/>
        <w:gridCol w:w="991"/>
      </w:tblGrid>
      <w:tr w:rsidR="00C90E63" w:rsidRPr="00155258" w:rsidTr="00C04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038" w:type="dxa"/>
            <w:gridSpan w:val="6"/>
            <w:noWrap/>
            <w:hideMark/>
          </w:tcPr>
          <w:p w:rsidR="00C90E63" w:rsidRPr="00155258" w:rsidRDefault="00C90E63" w:rsidP="0042459A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auto"/>
                <w:sz w:val="28"/>
                <w:szCs w:val="22"/>
              </w:rPr>
              <w:t>Consulta</w:t>
            </w:r>
          </w:p>
        </w:tc>
        <w:tc>
          <w:tcPr>
            <w:tcW w:w="2001" w:type="dxa"/>
          </w:tcPr>
          <w:p w:rsidR="00C90E63" w:rsidRDefault="00C90E63" w:rsidP="004245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auto"/>
                <w:sz w:val="28"/>
                <w:szCs w:val="22"/>
              </w:rPr>
            </w:pPr>
          </w:p>
        </w:tc>
        <w:tc>
          <w:tcPr>
            <w:tcW w:w="993" w:type="dxa"/>
          </w:tcPr>
          <w:p w:rsidR="00C90E63" w:rsidRDefault="00C90E63" w:rsidP="004245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auto"/>
                <w:sz w:val="28"/>
                <w:szCs w:val="22"/>
              </w:rPr>
            </w:pPr>
          </w:p>
        </w:tc>
      </w:tr>
      <w:tr w:rsidR="00C90E63" w:rsidRPr="00155258" w:rsidTr="00C04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" w:type="dxa"/>
            <w:noWrap/>
            <w:hideMark/>
          </w:tcPr>
          <w:p w:rsidR="00C90E63" w:rsidRPr="00155258" w:rsidRDefault="00C90E63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034" w:type="dxa"/>
            <w:noWrap/>
            <w:hideMark/>
          </w:tcPr>
          <w:p w:rsidR="00C90E63" w:rsidRPr="00155258" w:rsidRDefault="00C90E63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CNPJ</w:t>
            </w:r>
          </w:p>
        </w:tc>
        <w:tc>
          <w:tcPr>
            <w:tcW w:w="1294" w:type="dxa"/>
            <w:noWrap/>
            <w:hideMark/>
          </w:tcPr>
          <w:p w:rsidR="00C90E63" w:rsidRPr="00155258" w:rsidRDefault="00C90E63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Endereco</w:t>
            </w:r>
            <w:proofErr w:type="spellEnd"/>
          </w:p>
        </w:tc>
        <w:tc>
          <w:tcPr>
            <w:tcW w:w="825" w:type="dxa"/>
            <w:noWrap/>
            <w:hideMark/>
          </w:tcPr>
          <w:p w:rsidR="00C90E63" w:rsidRPr="00155258" w:rsidRDefault="00C90E63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Data_Inicio</w:t>
            </w:r>
            <w:proofErr w:type="spellEnd"/>
          </w:p>
        </w:tc>
        <w:tc>
          <w:tcPr>
            <w:tcW w:w="1161" w:type="dxa"/>
            <w:noWrap/>
            <w:hideMark/>
          </w:tcPr>
          <w:p w:rsidR="00C90E63" w:rsidRPr="00155258" w:rsidRDefault="00C90E63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Razao_Social</w:t>
            </w:r>
            <w:proofErr w:type="spellEnd"/>
          </w:p>
        </w:tc>
        <w:tc>
          <w:tcPr>
            <w:tcW w:w="1353" w:type="dxa"/>
            <w:noWrap/>
            <w:hideMark/>
          </w:tcPr>
          <w:p w:rsidR="00C90E63" w:rsidRPr="00155258" w:rsidRDefault="00C90E63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Nome_Fantasia</w:t>
            </w:r>
            <w:proofErr w:type="spellEnd"/>
          </w:p>
        </w:tc>
        <w:tc>
          <w:tcPr>
            <w:tcW w:w="2001" w:type="dxa"/>
          </w:tcPr>
          <w:p w:rsidR="00C90E63" w:rsidRDefault="00C90E63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Horario_Funcionamento</w:t>
            </w:r>
            <w:proofErr w:type="spellEnd"/>
          </w:p>
        </w:tc>
        <w:tc>
          <w:tcPr>
            <w:tcW w:w="993" w:type="dxa"/>
          </w:tcPr>
          <w:p w:rsidR="00C90E63" w:rsidRDefault="00C90E63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Id_Medico</w:t>
            </w:r>
            <w:proofErr w:type="spellEnd"/>
          </w:p>
        </w:tc>
      </w:tr>
      <w:tr w:rsidR="00C90E63" w:rsidRPr="00155258" w:rsidTr="00C042FF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" w:type="dxa"/>
            <w:noWrap/>
            <w:hideMark/>
          </w:tcPr>
          <w:p w:rsidR="00C90E63" w:rsidRPr="00155258" w:rsidRDefault="00C90E63" w:rsidP="00C90E6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4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321321321</w:t>
            </w:r>
          </w:p>
        </w:tc>
        <w:tc>
          <w:tcPr>
            <w:tcW w:w="1294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Alameda Barão de Limeira, 539 - Santa Cecilia, São Paulo - SP, 01202-001</w:t>
            </w:r>
          </w:p>
        </w:tc>
        <w:tc>
          <w:tcPr>
            <w:tcW w:w="825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90E6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2019-02-11</w:t>
            </w:r>
          </w:p>
        </w:tc>
        <w:tc>
          <w:tcPr>
            <w:tcW w:w="1161" w:type="dxa"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SP Medical </w:t>
            </w:r>
            <w:proofErr w:type="spellStart"/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Group</w:t>
            </w:r>
            <w:proofErr w:type="spellEnd"/>
          </w:p>
        </w:tc>
        <w:tc>
          <w:tcPr>
            <w:tcW w:w="1353" w:type="dxa"/>
            <w:noWrap/>
            <w:hideMark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SP Medical </w:t>
            </w:r>
            <w:proofErr w:type="spellStart"/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Group</w:t>
            </w:r>
            <w:proofErr w:type="spellEnd"/>
          </w:p>
        </w:tc>
        <w:tc>
          <w:tcPr>
            <w:tcW w:w="2001" w:type="dxa"/>
          </w:tcPr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SP Medical </w:t>
            </w:r>
            <w:proofErr w:type="spellStart"/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Group</w:t>
            </w:r>
            <w:proofErr w:type="spellEnd"/>
          </w:p>
        </w:tc>
        <w:tc>
          <w:tcPr>
            <w:tcW w:w="993" w:type="dxa"/>
          </w:tcPr>
          <w:p w:rsidR="00C90E63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7:00</w:t>
            </w:r>
          </w:p>
          <w:p w:rsidR="00C90E63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As</w:t>
            </w:r>
          </w:p>
          <w:p w:rsidR="00C90E63" w:rsidRPr="00155258" w:rsidRDefault="00C90E63" w:rsidP="00C90E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19:00</w:t>
            </w:r>
          </w:p>
        </w:tc>
      </w:tr>
    </w:tbl>
    <w:p w:rsidR="003C0CA9" w:rsidRPr="007B77CC" w:rsidRDefault="003C0CA9" w:rsidP="003C0CA9"/>
    <w:tbl>
      <w:tblPr>
        <w:tblStyle w:val="TabeladeGrade3"/>
        <w:tblW w:w="12160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407"/>
        <w:gridCol w:w="1148"/>
        <w:gridCol w:w="992"/>
        <w:gridCol w:w="1276"/>
        <w:gridCol w:w="1559"/>
        <w:gridCol w:w="1276"/>
        <w:gridCol w:w="850"/>
        <w:gridCol w:w="1701"/>
        <w:gridCol w:w="2951"/>
      </w:tblGrid>
      <w:tr w:rsidR="00B12EB7" w:rsidRPr="006F3FEE" w:rsidTr="00C52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508" w:type="dxa"/>
            <w:gridSpan w:val="7"/>
            <w:noWrap/>
            <w:hideMark/>
          </w:tcPr>
          <w:p w:rsidR="00B12EB7" w:rsidRPr="006F3FEE" w:rsidRDefault="00B12EB7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F3FE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Usuários</w:t>
            </w:r>
          </w:p>
        </w:tc>
        <w:tc>
          <w:tcPr>
            <w:tcW w:w="1701" w:type="dxa"/>
          </w:tcPr>
          <w:p w:rsidR="00B12EB7" w:rsidRPr="006F3FEE" w:rsidRDefault="00B12EB7" w:rsidP="004245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951" w:type="dxa"/>
          </w:tcPr>
          <w:p w:rsidR="00B12EB7" w:rsidRPr="006F3FEE" w:rsidRDefault="00B12EB7" w:rsidP="004245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992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CPF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RG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B12EB7">
              <w:rPr>
                <w:rFonts w:ascii="Calibri" w:eastAsia="Times New Roman" w:hAnsi="Calibri" w:cs="Calibri"/>
                <w:color w:val="000000"/>
                <w:szCs w:val="22"/>
              </w:rPr>
              <w:t>Telefone_Contato</w:t>
            </w:r>
            <w:proofErr w:type="spellEnd"/>
          </w:p>
        </w:tc>
        <w:tc>
          <w:tcPr>
            <w:tcW w:w="1276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850" w:type="dxa"/>
            <w:noWrap/>
            <w:hideMark/>
          </w:tcPr>
          <w:p w:rsidR="00B12EB7" w:rsidRPr="001765FF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1701" w:type="dxa"/>
          </w:tcPr>
          <w:p w:rsidR="00B12EB7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ID_Tipo_Usuario</w:t>
            </w:r>
            <w:proofErr w:type="spellEnd"/>
          </w:p>
        </w:tc>
        <w:tc>
          <w:tcPr>
            <w:tcW w:w="2951" w:type="dxa"/>
          </w:tcPr>
          <w:p w:rsidR="00B12EB7" w:rsidRDefault="00B12EB7" w:rsidP="00B12E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Data_Nascimento</w:t>
            </w:r>
            <w:proofErr w:type="spellEnd"/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Ricardo</w:t>
            </w:r>
          </w:p>
        </w:tc>
        <w:tc>
          <w:tcPr>
            <w:tcW w:w="992" w:type="dxa"/>
            <w:noWrap/>
          </w:tcPr>
          <w:p w:rsidR="00B12EB7" w:rsidRPr="006F3FEE" w:rsidRDefault="00B12EB7" w:rsidP="00B12E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ricardo@email.com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2019</w:t>
            </w: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Roberto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roberto@email.com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52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Helena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8640090230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helena@email.com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6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Ligia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94839859000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435225435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ligia@email.com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46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  <w:tr w:rsidR="00B12EB7" w:rsidRPr="006F3FEE" w:rsidTr="00C52A8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B12EB7" w:rsidRPr="001765FF" w:rsidRDefault="00B12EB7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48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Alexandre</w:t>
            </w:r>
          </w:p>
        </w:tc>
        <w:tc>
          <w:tcPr>
            <w:tcW w:w="992" w:type="dxa"/>
            <w:noWrap/>
            <w:hideMark/>
          </w:tcPr>
          <w:p w:rsidR="00B12EB7" w:rsidRPr="006F3FEE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73556944057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6F3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326543457</w:t>
            </w:r>
          </w:p>
        </w:tc>
        <w:tc>
          <w:tcPr>
            <w:tcW w:w="1559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(11) </w:t>
            </w:r>
            <w:r w:rsidRPr="00B12EB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986400230</w:t>
            </w:r>
          </w:p>
        </w:tc>
        <w:tc>
          <w:tcPr>
            <w:tcW w:w="1276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alexandre@email.com</w:t>
            </w:r>
          </w:p>
        </w:tc>
        <w:tc>
          <w:tcPr>
            <w:tcW w:w="850" w:type="dxa"/>
            <w:noWrap/>
            <w:hideMark/>
          </w:tcPr>
          <w:p w:rsidR="00B12EB7" w:rsidRPr="001765FF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C52A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701" w:type="dxa"/>
          </w:tcPr>
          <w:p w:rsidR="00B12EB7" w:rsidRPr="001765FF" w:rsidRDefault="00C52A84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51" w:type="dxa"/>
          </w:tcPr>
          <w:p w:rsidR="00B12EB7" w:rsidRPr="001765FF" w:rsidRDefault="00C52A84" w:rsidP="00C52A84">
            <w:pPr>
              <w:tabs>
                <w:tab w:val="left" w:pos="4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ab/>
              <w:t>2019</w:t>
            </w:r>
          </w:p>
        </w:tc>
      </w:tr>
    </w:tbl>
    <w:p w:rsidR="0095694D" w:rsidRDefault="0095694D" w:rsidP="003C0CA9">
      <w:pPr>
        <w:jc w:val="center"/>
      </w:pPr>
    </w:p>
    <w:tbl>
      <w:tblPr>
        <w:tblStyle w:val="TabeladeGrade3"/>
        <w:tblW w:w="8120" w:type="dxa"/>
        <w:tblLook w:val="04A0" w:firstRow="1" w:lastRow="0" w:firstColumn="1" w:lastColumn="0" w:noHBand="0" w:noVBand="1"/>
      </w:tblPr>
      <w:tblGrid>
        <w:gridCol w:w="464"/>
        <w:gridCol w:w="2016"/>
        <w:gridCol w:w="3238"/>
        <w:gridCol w:w="2402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120" w:type="dxa"/>
            <w:gridSpan w:val="4"/>
            <w:noWrap/>
            <w:hideMark/>
          </w:tcPr>
          <w:p w:rsidR="003C0CA9" w:rsidRPr="00585792" w:rsidRDefault="0095694D" w:rsidP="0042459A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Tipo_</w:t>
            </w:r>
            <w:r w:rsidR="003C0CA9"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Médicos</w:t>
            </w:r>
            <w:proofErr w:type="spellEnd"/>
          </w:p>
        </w:tc>
      </w:tr>
      <w:tr w:rsidR="003C0CA9" w:rsidRPr="001C0571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3C0CA9" w:rsidRPr="001C0571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2016" w:type="dxa"/>
            <w:noWrap/>
            <w:hideMark/>
          </w:tcPr>
          <w:p w:rsidR="003C0CA9" w:rsidRPr="001C0571" w:rsidRDefault="0095694D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CRM</w:t>
            </w:r>
          </w:p>
        </w:tc>
        <w:tc>
          <w:tcPr>
            <w:tcW w:w="3238" w:type="dxa"/>
            <w:noWrap/>
            <w:hideMark/>
          </w:tcPr>
          <w:p w:rsidR="003C0CA9" w:rsidRPr="001C0571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ID_Area</w:t>
            </w:r>
            <w:r w:rsidR="0043712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_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Clinica</w:t>
            </w:r>
            <w:proofErr w:type="spellEnd"/>
          </w:p>
        </w:tc>
        <w:tc>
          <w:tcPr>
            <w:tcW w:w="2402" w:type="dxa"/>
            <w:noWrap/>
            <w:hideMark/>
          </w:tcPr>
          <w:p w:rsidR="003C0CA9" w:rsidRPr="001C0571" w:rsidRDefault="0095694D" w:rsidP="004A56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</w:t>
            </w:r>
            <w:r w:rsidR="004A56F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suario</w:t>
            </w:r>
            <w:proofErr w:type="spellEnd"/>
          </w:p>
        </w:tc>
      </w:tr>
      <w:tr w:rsidR="0095694D" w:rsidRPr="0095694D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95694D" w:rsidRPr="001C0571" w:rsidRDefault="0095694D" w:rsidP="009569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16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54356-SP</w:t>
            </w:r>
          </w:p>
        </w:tc>
        <w:tc>
          <w:tcPr>
            <w:tcW w:w="3238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02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</w:t>
            </w:r>
          </w:p>
        </w:tc>
      </w:tr>
      <w:tr w:rsidR="0095694D" w:rsidRPr="0095694D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dxa"/>
            <w:noWrap/>
            <w:hideMark/>
          </w:tcPr>
          <w:p w:rsidR="0095694D" w:rsidRPr="001C0571" w:rsidRDefault="0095694D" w:rsidP="0095694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16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53452-SP</w:t>
            </w:r>
          </w:p>
        </w:tc>
        <w:tc>
          <w:tcPr>
            <w:tcW w:w="3238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402" w:type="dxa"/>
            <w:noWrap/>
            <w:hideMark/>
          </w:tcPr>
          <w:p w:rsidR="0095694D" w:rsidRPr="0095694D" w:rsidRDefault="0095694D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</w:t>
            </w:r>
          </w:p>
        </w:tc>
      </w:tr>
    </w:tbl>
    <w:p w:rsidR="003C0CA9" w:rsidRDefault="003C0CA9" w:rsidP="003C0CA9">
      <w:pPr>
        <w:jc w:val="center"/>
      </w:pPr>
    </w:p>
    <w:p w:rsidR="000964A0" w:rsidRDefault="000964A0" w:rsidP="003C0CA9">
      <w:pPr>
        <w:jc w:val="center"/>
      </w:pPr>
    </w:p>
    <w:p w:rsidR="00585792" w:rsidRDefault="00585792" w:rsidP="003C0CA9">
      <w:pPr>
        <w:jc w:val="center"/>
      </w:pPr>
    </w:p>
    <w:p w:rsidR="00585792" w:rsidRDefault="00585792" w:rsidP="003C0CA9">
      <w:pPr>
        <w:jc w:val="center"/>
      </w:pPr>
    </w:p>
    <w:tbl>
      <w:tblPr>
        <w:tblStyle w:val="TabeladeGrade3"/>
        <w:tblW w:w="3780" w:type="dxa"/>
        <w:tblLook w:val="04A0" w:firstRow="1" w:lastRow="0" w:firstColumn="1" w:lastColumn="0" w:noHBand="0" w:noVBand="1"/>
      </w:tblPr>
      <w:tblGrid>
        <w:gridCol w:w="544"/>
        <w:gridCol w:w="3236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80" w:type="dxa"/>
            <w:gridSpan w:val="2"/>
            <w:noWrap/>
            <w:hideMark/>
          </w:tcPr>
          <w:p w:rsidR="003C0CA9" w:rsidRPr="00585792" w:rsidRDefault="003C0CA9" w:rsidP="0042459A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Tipos de Usuário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585792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Tipo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Administrador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Médico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  <w:noWrap/>
            <w:hideMark/>
          </w:tcPr>
          <w:p w:rsidR="003C0CA9" w:rsidRPr="001A0A86" w:rsidRDefault="00585792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36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Paciente</w:t>
            </w:r>
          </w:p>
        </w:tc>
      </w:tr>
    </w:tbl>
    <w:p w:rsidR="003C0CA9" w:rsidRDefault="003C0CA9" w:rsidP="003C0CA9">
      <w:pPr>
        <w:jc w:val="center"/>
      </w:pPr>
    </w:p>
    <w:tbl>
      <w:tblPr>
        <w:tblStyle w:val="TabeladeGrade3"/>
        <w:tblW w:w="4569" w:type="dxa"/>
        <w:tblLook w:val="04A0" w:firstRow="1" w:lastRow="0" w:firstColumn="1" w:lastColumn="0" w:noHBand="0" w:noVBand="1"/>
      </w:tblPr>
      <w:tblGrid>
        <w:gridCol w:w="407"/>
        <w:gridCol w:w="4162"/>
      </w:tblGrid>
      <w:tr w:rsidR="00585792" w:rsidRPr="00585792" w:rsidTr="00B12E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69" w:type="dxa"/>
            <w:gridSpan w:val="2"/>
            <w:noWrap/>
            <w:hideMark/>
          </w:tcPr>
          <w:p w:rsidR="003C0CA9" w:rsidRPr="00585792" w:rsidRDefault="003C0CA9" w:rsidP="0042459A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proofErr w:type="spellStart"/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Status</w:t>
            </w:r>
            <w:r w:rsidR="00B12EB7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_Consulta</w:t>
            </w:r>
            <w:proofErr w:type="spellEnd"/>
          </w:p>
        </w:tc>
      </w:tr>
      <w:tr w:rsidR="003C0CA9" w:rsidRPr="001A0A86" w:rsidTr="00B12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Status</w:t>
            </w:r>
          </w:p>
        </w:tc>
      </w:tr>
      <w:tr w:rsidR="003C0CA9" w:rsidRPr="001A0A86" w:rsidTr="00B12EB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Agendada</w:t>
            </w:r>
          </w:p>
        </w:tc>
      </w:tr>
      <w:tr w:rsidR="003C0CA9" w:rsidRPr="001A0A86" w:rsidTr="00B12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B12EB7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Cancelada</w:t>
            </w:r>
          </w:p>
        </w:tc>
      </w:tr>
      <w:tr w:rsidR="003C0CA9" w:rsidRPr="001A0A86" w:rsidTr="00B12EB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3C0CA9" w:rsidRPr="001A0A86" w:rsidRDefault="00B12EB7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62" w:type="dxa"/>
            <w:noWrap/>
            <w:hideMark/>
          </w:tcPr>
          <w:p w:rsidR="003C0CA9" w:rsidRPr="001A0A86" w:rsidRDefault="00B12EB7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Realizada</w:t>
            </w:r>
          </w:p>
        </w:tc>
      </w:tr>
    </w:tbl>
    <w:p w:rsidR="003C0CA9" w:rsidRDefault="003C0CA9" w:rsidP="003C0CA9">
      <w:pPr>
        <w:jc w:val="center"/>
      </w:pPr>
    </w:p>
    <w:p w:rsidR="003C0CA9" w:rsidRDefault="003C0CA9" w:rsidP="003C0CA9">
      <w:pPr>
        <w:jc w:val="center"/>
      </w:pPr>
    </w:p>
    <w:tbl>
      <w:tblPr>
        <w:tblStyle w:val="TabeladeGrade3"/>
        <w:tblW w:w="4760" w:type="dxa"/>
        <w:tblLook w:val="04A0" w:firstRow="1" w:lastRow="0" w:firstColumn="1" w:lastColumn="0" w:noHBand="0" w:noVBand="1"/>
      </w:tblPr>
      <w:tblGrid>
        <w:gridCol w:w="603"/>
        <w:gridCol w:w="4157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60" w:type="dxa"/>
            <w:gridSpan w:val="2"/>
            <w:noWrap/>
            <w:hideMark/>
          </w:tcPr>
          <w:p w:rsidR="003C0CA9" w:rsidRPr="00585792" w:rsidRDefault="00C042FF" w:rsidP="0042459A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Area_Clinica</w:t>
            </w:r>
            <w:proofErr w:type="spellEnd"/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Psiquiatra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Cardiologista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Endocrinologista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Nutricionista</w:t>
            </w:r>
          </w:p>
        </w:tc>
      </w:tr>
      <w:tr w:rsidR="003C0CA9" w:rsidRPr="001A0A86" w:rsidTr="006F3FE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415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Pediatra</w:t>
            </w:r>
          </w:p>
        </w:tc>
      </w:tr>
    </w:tbl>
    <w:p w:rsidR="003C0CA9" w:rsidRDefault="003C0CA9" w:rsidP="003C0CA9"/>
    <w:tbl>
      <w:tblPr>
        <w:tblStyle w:val="TabeladeGrade3"/>
        <w:tblW w:w="8829" w:type="dxa"/>
        <w:tblLook w:val="04A0" w:firstRow="1" w:lastRow="0" w:firstColumn="1" w:lastColumn="0" w:noHBand="0" w:noVBand="1"/>
      </w:tblPr>
      <w:tblGrid>
        <w:gridCol w:w="407"/>
        <w:gridCol w:w="1191"/>
        <w:gridCol w:w="1324"/>
        <w:gridCol w:w="1654"/>
        <w:gridCol w:w="1701"/>
        <w:gridCol w:w="2552"/>
      </w:tblGrid>
      <w:tr w:rsidR="00585792" w:rsidRPr="00585792" w:rsidTr="00C52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29" w:type="dxa"/>
            <w:gridSpan w:val="6"/>
            <w:noWrap/>
            <w:hideMark/>
          </w:tcPr>
          <w:p w:rsidR="003C0CA9" w:rsidRPr="00585792" w:rsidRDefault="003C0CA9" w:rsidP="0042459A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proofErr w:type="spellStart"/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P</w:t>
            </w:r>
            <w:r w:rsidR="00C52A84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rontuario_Paciente</w:t>
            </w:r>
            <w:proofErr w:type="spellEnd"/>
          </w:p>
        </w:tc>
      </w:tr>
      <w:tr w:rsidR="00C52A84" w:rsidRPr="0095694D" w:rsidTr="00C52A8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91" w:type="dxa"/>
            <w:noWrap/>
            <w:hideMark/>
          </w:tcPr>
          <w:p w:rsidR="00C52A84" w:rsidRPr="001A0A86" w:rsidRDefault="00C52A84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Usuário</w:t>
            </w:r>
          </w:p>
        </w:tc>
        <w:tc>
          <w:tcPr>
            <w:tcW w:w="1324" w:type="dxa"/>
            <w:noWrap/>
            <w:hideMark/>
          </w:tcPr>
          <w:p w:rsidR="00C52A84" w:rsidRPr="001A0A86" w:rsidRDefault="00C52A84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Notas</w:t>
            </w:r>
          </w:p>
        </w:tc>
        <w:tc>
          <w:tcPr>
            <w:tcW w:w="1654" w:type="dxa"/>
            <w:noWrap/>
            <w:hideMark/>
          </w:tcPr>
          <w:p w:rsidR="00C52A84" w:rsidRPr="001A0A86" w:rsidRDefault="00C52A84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Doencas</w:t>
            </w:r>
            <w:proofErr w:type="spellEnd"/>
          </w:p>
        </w:tc>
        <w:tc>
          <w:tcPr>
            <w:tcW w:w="1701" w:type="dxa"/>
            <w:noWrap/>
            <w:hideMark/>
          </w:tcPr>
          <w:p w:rsidR="00C52A84" w:rsidRPr="001A0A86" w:rsidRDefault="00C52A84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Remedios</w:t>
            </w:r>
            <w:proofErr w:type="spellEnd"/>
          </w:p>
        </w:tc>
      </w:tr>
      <w:tr w:rsidR="00C52A84" w:rsidRPr="0095694D" w:rsidTr="00C52A84">
        <w:trPr>
          <w:gridAfter w:val="1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C52A8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9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65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EBOLA</w:t>
            </w:r>
          </w:p>
        </w:tc>
        <w:tc>
          <w:tcPr>
            <w:tcW w:w="170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CHAZINHO</w:t>
            </w:r>
          </w:p>
        </w:tc>
      </w:tr>
      <w:tr w:rsidR="00C52A84" w:rsidRPr="0095694D" w:rsidTr="00C52A8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52" w:type="dxa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dxa"/>
            <w:noWrap/>
            <w:hideMark/>
          </w:tcPr>
          <w:p w:rsidR="00C52A84" w:rsidRPr="001A0A86" w:rsidRDefault="00C52A84" w:rsidP="00C52A8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9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2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654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ESTRESSE</w:t>
            </w:r>
          </w:p>
        </w:tc>
        <w:tc>
          <w:tcPr>
            <w:tcW w:w="1701" w:type="dxa"/>
            <w:noWrap/>
            <w:hideMark/>
          </w:tcPr>
          <w:p w:rsidR="00C52A84" w:rsidRPr="0095694D" w:rsidRDefault="00C52A84" w:rsidP="009569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5694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CHAZINHO</w:t>
            </w:r>
          </w:p>
        </w:tc>
      </w:tr>
    </w:tbl>
    <w:p w:rsidR="003C0CA9" w:rsidRDefault="003C0CA9" w:rsidP="003C0CA9">
      <w:pPr>
        <w:jc w:val="center"/>
      </w:pPr>
    </w:p>
    <w:tbl>
      <w:tblPr>
        <w:tblStyle w:val="TabeladeGrade3"/>
        <w:tblW w:w="9067" w:type="dxa"/>
        <w:tblLook w:val="04A0" w:firstRow="1" w:lastRow="0" w:firstColumn="1" w:lastColumn="0" w:noHBand="0" w:noVBand="1"/>
      </w:tblPr>
      <w:tblGrid>
        <w:gridCol w:w="407"/>
        <w:gridCol w:w="1337"/>
        <w:gridCol w:w="1211"/>
        <w:gridCol w:w="1959"/>
        <w:gridCol w:w="3237"/>
        <w:gridCol w:w="992"/>
      </w:tblGrid>
      <w:tr w:rsidR="00585792" w:rsidRPr="00585792" w:rsidTr="006F3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67" w:type="dxa"/>
            <w:gridSpan w:val="6"/>
            <w:noWrap/>
            <w:hideMark/>
          </w:tcPr>
          <w:p w:rsidR="003C0CA9" w:rsidRPr="00585792" w:rsidRDefault="003C0CA9" w:rsidP="0042459A">
            <w:pPr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r w:rsidRPr="00585792">
              <w:rPr>
                <w:rFonts w:ascii="Calibri" w:eastAsia="Times New Roman" w:hAnsi="Calibri" w:cs="Calibri"/>
                <w:color w:val="auto"/>
                <w:sz w:val="22"/>
                <w:szCs w:val="22"/>
              </w:rPr>
              <w:t>Consultas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Paciente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Médico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 da consulta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Observações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Status</w:t>
            </w:r>
          </w:p>
        </w:tc>
      </w:tr>
      <w:tr w:rsidR="003C0CA9" w:rsidRPr="001A0A86" w:rsidTr="006F3FEE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12/04/2019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Foi receitado medi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</w:t>
            </w: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mento x...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3C0CA9" w:rsidRPr="001A0A86" w:rsidTr="006F3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" w:type="dxa"/>
            <w:noWrap/>
            <w:hideMark/>
          </w:tcPr>
          <w:p w:rsidR="003C0CA9" w:rsidRPr="001A0A86" w:rsidRDefault="003C0CA9" w:rsidP="0042459A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1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59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05/06/2019</w:t>
            </w:r>
          </w:p>
        </w:tc>
        <w:tc>
          <w:tcPr>
            <w:tcW w:w="3237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Precisa ser medicado diariamente.</w:t>
            </w:r>
          </w:p>
        </w:tc>
        <w:tc>
          <w:tcPr>
            <w:tcW w:w="992" w:type="dxa"/>
            <w:noWrap/>
            <w:hideMark/>
          </w:tcPr>
          <w:p w:rsidR="003C0CA9" w:rsidRPr="001A0A86" w:rsidRDefault="003C0CA9" w:rsidP="004245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:rsidR="003C0CA9" w:rsidRDefault="003C0CA9" w:rsidP="003C0CA9">
      <w:pPr>
        <w:pStyle w:val="cabealho2"/>
      </w:pPr>
    </w:p>
    <w:p w:rsidR="00E87AB0" w:rsidRDefault="00E87AB0" w:rsidP="00E87AB0"/>
    <w:p w:rsidR="00BD7F88" w:rsidRDefault="00BD7F88" w:rsidP="00E87AB0"/>
    <w:p w:rsidR="00BD7F88" w:rsidRDefault="00BD7F88" w:rsidP="00E87AB0"/>
    <w:p w:rsidR="00E87AB0" w:rsidRDefault="00E87AB0" w:rsidP="00E87AB0"/>
    <w:p w:rsidR="00DA19B6" w:rsidRDefault="00C92BD1" w:rsidP="008A7F37">
      <w:pPr>
        <w:pStyle w:val="cabealho2"/>
      </w:pPr>
      <w:r>
        <w:lastRenderedPageBreak/>
        <w:t>Modelo Físico</w:t>
      </w:r>
      <w:bookmarkEnd w:id="5"/>
    </w:p>
    <w:p w:rsidR="007E6986" w:rsidRDefault="007E6986" w:rsidP="008A7F37"/>
    <w:p w:rsidR="001A5E1B" w:rsidRDefault="001A5E1B" w:rsidP="008A7F37">
      <w:r>
        <w:rPr>
          <w:color w:val="auto"/>
        </w:rPr>
        <w:t xml:space="preserve">Diagrama do Banco de Dados expondo a forma com que os dados </w:t>
      </w:r>
      <w:r w:rsidRPr="001A5E1B">
        <w:rPr>
          <w:color w:val="auto"/>
        </w:rPr>
        <w:t>estão</w:t>
      </w:r>
      <w:r>
        <w:rPr>
          <w:color w:val="auto"/>
        </w:rPr>
        <w:t xml:space="preserve"> organizados</w:t>
      </w:r>
    </w:p>
    <w:p w:rsidR="001A5E1B" w:rsidRDefault="001A5E1B" w:rsidP="008A7F37"/>
    <w:p w:rsidR="007E6986" w:rsidRDefault="007E6986" w:rsidP="008A7F37">
      <w:r>
        <w:rPr>
          <w:noProof/>
        </w:rPr>
        <w:drawing>
          <wp:inline distT="0" distB="0" distL="0" distR="0" wp14:anchorId="43A9EBE6" wp14:editId="24760564">
            <wp:extent cx="5977045" cy="529590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451" t="15360" r="3889" b="11146"/>
                    <a:stretch/>
                  </pic:blipFill>
                  <pic:spPr bwMode="auto">
                    <a:xfrm>
                      <a:off x="0" y="0"/>
                      <a:ext cx="6000321" cy="531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986" w:rsidRDefault="007E6986" w:rsidP="008A7F37"/>
    <w:p w:rsidR="007E6986" w:rsidRDefault="007E6986" w:rsidP="008A7F37"/>
    <w:p w:rsidR="007E6986" w:rsidRDefault="007E6986" w:rsidP="008A7F37"/>
    <w:p w:rsidR="007E6986" w:rsidRDefault="007E6986" w:rsidP="008A7F37"/>
    <w:p w:rsidR="004A50BD" w:rsidRDefault="004A50BD" w:rsidP="008A7F37"/>
    <w:p w:rsidR="004A50BD" w:rsidRDefault="004A50BD" w:rsidP="008A7F37"/>
    <w:p w:rsidR="00C92BD1" w:rsidRDefault="00C92BD1" w:rsidP="008A7F37">
      <w:pPr>
        <w:pStyle w:val="cabealho2"/>
      </w:pPr>
      <w:bookmarkStart w:id="7" w:name="_Toc533767850"/>
      <w:r>
        <w:lastRenderedPageBreak/>
        <w:t>Modelo Conceitual</w:t>
      </w:r>
      <w:bookmarkEnd w:id="7"/>
    </w:p>
    <w:p w:rsidR="00F26E8A" w:rsidRDefault="00F26E8A"/>
    <w:p w:rsidR="00F26E8A" w:rsidRDefault="00F26E8A" w:rsidP="00F26E8A">
      <w:r>
        <w:t xml:space="preserve">O banco de dados é composto por 8 tabelas, interligadas pela tabela de usuários que possui </w:t>
      </w:r>
      <w:r w:rsidR="00845B9A">
        <w:t xml:space="preserve">informações que serão utilizadas para dar base as tabelas </w:t>
      </w:r>
      <w:proofErr w:type="spellStart"/>
      <w:r w:rsidR="00845B9A">
        <w:t>Tipo</w:t>
      </w:r>
      <w:proofErr w:type="gramStart"/>
      <w:r w:rsidR="00845B9A">
        <w:t>_Medico</w:t>
      </w:r>
      <w:proofErr w:type="spellEnd"/>
      <w:proofErr w:type="gramEnd"/>
      <w:r w:rsidR="00845B9A">
        <w:t xml:space="preserve"> que especifica o usuário médico e </w:t>
      </w:r>
      <w:proofErr w:type="spellStart"/>
      <w:r w:rsidR="00845B9A">
        <w:t>Prontuario_Paciente</w:t>
      </w:r>
      <w:proofErr w:type="spellEnd"/>
      <w:r w:rsidR="00845B9A">
        <w:t xml:space="preserve"> que especifica o usuário paciente. Assim as tabelas Clinica e Consulta podem ser inseridas se ligando com </w:t>
      </w:r>
      <w:r w:rsidR="00631A15">
        <w:t>médico e pacientes respectivamente</w:t>
      </w:r>
    </w:p>
    <w:p w:rsidR="007E6986" w:rsidRDefault="007E6986">
      <w:r>
        <w:rPr>
          <w:noProof/>
        </w:rPr>
        <w:drawing>
          <wp:inline distT="0" distB="0" distL="0" distR="0">
            <wp:extent cx="5539740" cy="735931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31" cy="73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6" w:rsidRDefault="007E6986"/>
    <w:p w:rsidR="007E6986" w:rsidRDefault="007E6986">
      <w:pPr>
        <w:sectPr w:rsidR="007E6986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23"/>
        <w:gridCol w:w="1041"/>
        <w:gridCol w:w="951"/>
        <w:gridCol w:w="951"/>
        <w:gridCol w:w="951"/>
        <w:gridCol w:w="951"/>
        <w:gridCol w:w="951"/>
        <w:gridCol w:w="951"/>
        <w:gridCol w:w="947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7E698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7E698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Pr="007E6986" w:rsidRDefault="007E6986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BB60EC" w:rsidRDefault="00BB60EC" w:rsidP="006E0CD1">
      <w:pPr>
        <w:rPr>
          <w:lang w:eastAsia="en-US"/>
        </w:rPr>
      </w:pPr>
    </w:p>
    <w:p w:rsidR="00F320EA" w:rsidRDefault="00F320EA" w:rsidP="00F320EA">
      <w:pPr>
        <w:pStyle w:val="cabealho2"/>
        <w:rPr>
          <w:lang w:eastAsia="en-US"/>
        </w:rPr>
      </w:pPr>
      <w:bookmarkStart w:id="10" w:name="_Toc533767853"/>
      <w:r>
        <w:rPr>
          <w:lang w:eastAsia="en-US"/>
        </w:rPr>
        <w:t>Web</w:t>
      </w:r>
      <w:bookmarkEnd w:id="10"/>
    </w:p>
    <w:p w:rsidR="00F320EA" w:rsidRDefault="00F320EA" w:rsidP="006E0CD1">
      <w:pPr>
        <w:rPr>
          <w:lang w:eastAsia="en-US"/>
        </w:rPr>
      </w:pPr>
    </w:p>
    <w:p w:rsidR="00F320EA" w:rsidRDefault="00F320EA" w:rsidP="00F320EA">
      <w:r>
        <w:t xml:space="preserve">1. O administrador poderá cadastrar qualquer tipo de usuário (administrador, paciente ou médico); </w:t>
      </w:r>
    </w:p>
    <w:p w:rsidR="00F320EA" w:rsidRDefault="00F320EA" w:rsidP="00F320EA">
      <w:r>
        <w:t xml:space="preserve">2. O administrador poderá agendar uma consulta, onde será informado o paciente, data do agendamento e qual médico irá atender a consulta (o médico possuirá sua determinada especialidade); </w:t>
      </w:r>
    </w:p>
    <w:p w:rsidR="00F320EA" w:rsidRDefault="00F320EA" w:rsidP="00F320EA">
      <w:r>
        <w:t xml:space="preserve">3. O administrador poderá cancelar o agendamento; </w:t>
      </w:r>
    </w:p>
    <w:p w:rsidR="00F320EA" w:rsidRDefault="00F320EA" w:rsidP="00F320EA">
      <w:r>
        <w:t xml:space="preserve">4. O administrador deverá informar os dados da clínica (como endereço, horário de funcionamento, </w:t>
      </w:r>
      <w:proofErr w:type="spellStart"/>
      <w:r>
        <w:t>cnpj</w:t>
      </w:r>
      <w:proofErr w:type="spellEnd"/>
      <w:r>
        <w:t xml:space="preserve">, nome fantasia e razão social); </w:t>
      </w:r>
    </w:p>
    <w:p w:rsidR="00F320EA" w:rsidRDefault="00F320EA" w:rsidP="00F320EA">
      <w:r>
        <w:t xml:space="preserve">5. O médico poderá ver os agendamentos (consultas) associados a ele; </w:t>
      </w:r>
    </w:p>
    <w:p w:rsidR="00F320EA" w:rsidRDefault="00F320EA" w:rsidP="00F320EA">
      <w:r>
        <w:t xml:space="preserve">6. O médico poderá incluir a descrição da consulta que estará vinculado ao paciente (prontuário); </w:t>
      </w:r>
    </w:p>
    <w:p w:rsidR="00F320EA" w:rsidRPr="003578F0" w:rsidRDefault="00F320EA" w:rsidP="00F320EA">
      <w:pPr>
        <w:rPr>
          <w:lang w:eastAsia="en-US"/>
        </w:rPr>
      </w:pPr>
      <w:r>
        <w:t>7. O paciente poderá visualizar suas próprias consultas;</w:t>
      </w:r>
    </w:p>
    <w:p w:rsidR="00F320EA" w:rsidRDefault="00F320EA" w:rsidP="00F320EA">
      <w:pPr>
        <w:rPr>
          <w:lang w:eastAsia="en-US"/>
        </w:rPr>
      </w:pPr>
    </w:p>
    <w:p w:rsidR="00F320EA" w:rsidRDefault="00F320EA" w:rsidP="00F320EA">
      <w:pPr>
        <w:pStyle w:val="cabealho2"/>
        <w:rPr>
          <w:lang w:eastAsia="en-US"/>
        </w:rPr>
      </w:pPr>
      <w:bookmarkStart w:id="11" w:name="_Toc3879746"/>
      <w:r>
        <w:rPr>
          <w:lang w:eastAsia="en-US"/>
        </w:rPr>
        <w:t>Mobile</w:t>
      </w:r>
      <w:bookmarkEnd w:id="11"/>
    </w:p>
    <w:p w:rsidR="009916A8" w:rsidRPr="009916A8" w:rsidRDefault="009916A8" w:rsidP="009916A8">
      <w:pPr>
        <w:rPr>
          <w:lang w:eastAsia="en-US"/>
        </w:rPr>
      </w:pPr>
    </w:p>
    <w:p w:rsidR="00F320EA" w:rsidRDefault="00F320EA" w:rsidP="00F320EA">
      <w:r>
        <w:t xml:space="preserve">1. O paciente poderá visualizar suas próprias consultas; </w:t>
      </w:r>
    </w:p>
    <w:p w:rsidR="00F320EA" w:rsidRDefault="00F320EA" w:rsidP="00F320EA">
      <w:r>
        <w:t xml:space="preserve">2. O paciente poderá visualizar a rota entre sua localização e o endereço da clínica; </w:t>
      </w:r>
    </w:p>
    <w:p w:rsidR="00F320EA" w:rsidRDefault="00F320EA" w:rsidP="00F320EA">
      <w:r>
        <w:t xml:space="preserve">3. O médico poderá ver os agendamentos associados a ele; </w:t>
      </w:r>
    </w:p>
    <w:p w:rsidR="00F320EA" w:rsidRDefault="00F320EA" w:rsidP="00F320EA">
      <w:pPr>
        <w:rPr>
          <w:lang w:eastAsia="en-US"/>
        </w:rPr>
      </w:pPr>
      <w:r>
        <w:t>4. Notificação: No momento que o administrador cadastrar um agendamento, o médico deverá receber uma notificação pelo aplicativo;</w:t>
      </w:r>
    </w:p>
    <w:p w:rsidR="00F320EA" w:rsidRDefault="00F320EA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2" w:name="_Toc533767855"/>
      <w:r>
        <w:rPr>
          <w:lang w:eastAsia="en-US"/>
        </w:rPr>
        <w:lastRenderedPageBreak/>
        <w:t>Protótipos</w:t>
      </w:r>
      <w:bookmarkEnd w:id="12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3" w:name="_Toc533767856"/>
      <w:r>
        <w:rPr>
          <w:lang w:eastAsia="en-US"/>
        </w:rPr>
        <w:t>Web</w:t>
      </w:r>
      <w:bookmarkEnd w:id="13"/>
    </w:p>
    <w:p w:rsidR="00AE3244" w:rsidRDefault="00AE3244" w:rsidP="00AE3244">
      <w:pPr>
        <w:rPr>
          <w:lang w:eastAsia="en-US"/>
        </w:rPr>
      </w:pPr>
      <w:r>
        <w:rPr>
          <w:lang w:eastAsia="en-US"/>
        </w:rPr>
        <w:t>Homepage</w:t>
      </w:r>
    </w:p>
    <w:p w:rsidR="00AE3244" w:rsidRPr="00AE3244" w:rsidRDefault="00AE3244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722620" cy="2590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CD1" w:rsidRDefault="006E0CD1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AE3244" w:rsidRDefault="00AE3244" w:rsidP="006E0CD1">
      <w:pPr>
        <w:rPr>
          <w:lang w:eastAsia="en-US"/>
        </w:rPr>
      </w:pPr>
      <w:r>
        <w:rPr>
          <w:lang w:eastAsia="en-US"/>
        </w:rPr>
        <w:t>Página de Cadastro</w:t>
      </w:r>
    </w:p>
    <w:p w:rsidR="00AE3244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730240" cy="2491740"/>
            <wp:effectExtent l="0" t="0" r="381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244" w:rsidRDefault="00AE3244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lastRenderedPageBreak/>
        <w:t>Página de Listagem de Consultas</w:t>
      </w:r>
    </w:p>
    <w:p w:rsidR="00531A07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900738" cy="39166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81" cy="391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t xml:space="preserve">Página de </w:t>
      </w:r>
      <w:proofErr w:type="spellStart"/>
      <w:r>
        <w:rPr>
          <w:lang w:eastAsia="en-US"/>
        </w:rPr>
        <w:t>Login</w:t>
      </w:r>
      <w:proofErr w:type="spellEnd"/>
    </w:p>
    <w:p w:rsidR="00531A07" w:rsidRDefault="00531A07" w:rsidP="006E0CD1">
      <w:pPr>
        <w:rPr>
          <w:lang w:eastAsia="en-US"/>
        </w:rPr>
      </w:pPr>
    </w:p>
    <w:p w:rsidR="00531A07" w:rsidRDefault="00531A07" w:rsidP="00531A0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465320" cy="309365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48" cy="310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533767857"/>
      <w:r>
        <w:rPr>
          <w:lang w:eastAsia="en-US"/>
        </w:rPr>
        <w:t>Mobile</w:t>
      </w:r>
      <w:bookmarkEnd w:id="14"/>
    </w:p>
    <w:p w:rsidR="006E0CD1" w:rsidRDefault="006E0CD1" w:rsidP="006E0CD1">
      <w:pPr>
        <w:rPr>
          <w:lang w:eastAsia="en-US"/>
        </w:rPr>
      </w:pPr>
    </w:p>
    <w:p w:rsidR="00531A07" w:rsidRDefault="00531A07" w:rsidP="006E0CD1">
      <w:pPr>
        <w:rPr>
          <w:lang w:eastAsia="en-US"/>
        </w:rPr>
      </w:pPr>
      <w:r>
        <w:rPr>
          <w:lang w:eastAsia="en-US"/>
        </w:rPr>
        <w:t>Página principal</w:t>
      </w:r>
    </w:p>
    <w:p w:rsidR="00531A07" w:rsidRPr="006E0CD1" w:rsidRDefault="00531A07" w:rsidP="00984FA3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875AA13" wp14:editId="7E7C4383">
            <wp:extent cx="3345180" cy="446024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056" t="20088" r="1230" b="11854"/>
                    <a:stretch/>
                  </pic:blipFill>
                  <pic:spPr bwMode="auto">
                    <a:xfrm>
                      <a:off x="0" y="0"/>
                      <a:ext cx="3345180" cy="446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87" w:rsidRDefault="009A3F87">
      <w:r>
        <w:br w:type="page"/>
      </w:r>
    </w:p>
    <w:p w:rsidR="00366F77" w:rsidRDefault="00366F77" w:rsidP="00366F77">
      <w:pPr>
        <w:pStyle w:val="cabealho1"/>
      </w:pPr>
      <w:r>
        <w:lastRenderedPageBreak/>
        <w:t>Back-</w:t>
      </w:r>
      <w:proofErr w:type="spellStart"/>
      <w:r>
        <w:t>End</w:t>
      </w:r>
      <w:proofErr w:type="spellEnd"/>
    </w:p>
    <w:p w:rsidR="00366F77" w:rsidRDefault="00366F77" w:rsidP="00366F77"/>
    <w:p w:rsidR="006F1E13" w:rsidRPr="00610903" w:rsidRDefault="006F1E13" w:rsidP="00366F77">
      <w:pPr>
        <w:rPr>
          <w:b/>
          <w:sz w:val="40"/>
        </w:rPr>
      </w:pPr>
      <w:r w:rsidRPr="00610903">
        <w:rPr>
          <w:b/>
          <w:sz w:val="40"/>
        </w:rPr>
        <w:t>Tutorial</w:t>
      </w:r>
    </w:p>
    <w:p w:rsidR="00366F77" w:rsidRPr="006F1E13" w:rsidRDefault="006F1E13" w:rsidP="00366F77">
      <w:pPr>
        <w:rPr>
          <w:b/>
          <w:sz w:val="24"/>
        </w:rPr>
      </w:pPr>
      <w:r w:rsidRPr="006F1E13">
        <w:rPr>
          <w:b/>
          <w:sz w:val="24"/>
        </w:rPr>
        <w:t>Utilizando</w:t>
      </w:r>
      <w:r>
        <w:rPr>
          <w:b/>
          <w:sz w:val="24"/>
        </w:rPr>
        <w:t xml:space="preserve"> os arquivos do </w:t>
      </w:r>
      <w:proofErr w:type="spellStart"/>
      <w:r>
        <w:rPr>
          <w:b/>
          <w:sz w:val="24"/>
        </w:rPr>
        <w:t>Github</w:t>
      </w:r>
      <w:proofErr w:type="spellEnd"/>
    </w:p>
    <w:p w:rsidR="00366F77" w:rsidRDefault="006F1E13" w:rsidP="00366F77">
      <w:r>
        <w:t xml:space="preserve">Primeiramente é necessário baixar os arquivos no site: </w:t>
      </w:r>
      <w:hyperlink r:id="rId19" w:history="1">
        <w:r w:rsidR="00521D78" w:rsidRPr="0065334E">
          <w:rPr>
            <w:rStyle w:val="Hyperlink"/>
          </w:rPr>
          <w:t>https://github.com/ArturLOtt/Senai-Sprint2-Projeto-Final.git</w:t>
        </w:r>
      </w:hyperlink>
      <w:r w:rsidR="00521D78">
        <w:t xml:space="preserve"> </w:t>
      </w:r>
    </w:p>
    <w:p w:rsidR="00366F77" w:rsidRDefault="00366F77" w:rsidP="00366F77"/>
    <w:p w:rsidR="00521D78" w:rsidRPr="006F1E13" w:rsidRDefault="00521D78" w:rsidP="00521D78">
      <w:pPr>
        <w:rPr>
          <w:b/>
          <w:sz w:val="24"/>
        </w:rPr>
      </w:pPr>
      <w:r w:rsidRPr="006F1E13">
        <w:rPr>
          <w:b/>
          <w:sz w:val="24"/>
        </w:rPr>
        <w:t>Criação do banco de dados</w:t>
      </w:r>
    </w:p>
    <w:p w:rsidR="00683874" w:rsidRDefault="00683874" w:rsidP="00521D78">
      <w:r>
        <w:t xml:space="preserve">Requisito: Faça uso do Microsoft SQL Server Managements Studio ou outro programa de sua preferência que suporte </w:t>
      </w:r>
      <w:proofErr w:type="spellStart"/>
      <w:r w:rsidR="005D4DD3">
        <w:t>a</w:t>
      </w:r>
      <w:proofErr w:type="spellEnd"/>
      <w:r>
        <w:t xml:space="preserve"> linguagem SQL</w:t>
      </w:r>
    </w:p>
    <w:p w:rsidR="000237B1" w:rsidRDefault="00521D78" w:rsidP="00521D78">
      <w:r>
        <w:t>Na pasta Scripts, execute os três arquivos ali presentes, na seguinte ordem, para criar o banco de dados</w:t>
      </w:r>
      <w:r w:rsidR="00683874">
        <w:t xml:space="preserve">. </w:t>
      </w:r>
      <w:r w:rsidR="00683874" w:rsidRPr="00683874">
        <w:t xml:space="preserve">Utilize a Tecla F5 ou clique na seta verde para executar os </w:t>
      </w:r>
      <w:r w:rsidR="00683874">
        <w:t>co</w:t>
      </w:r>
      <w:r w:rsidR="00683874" w:rsidRPr="00683874">
        <w:t>mandos.</w:t>
      </w:r>
    </w:p>
    <w:p w:rsidR="000237B1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DDL – CRIACAO SPMEDGROUP</w:t>
      </w:r>
    </w:p>
    <w:p w:rsidR="000237B1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DML – MANIPULACAO SPMEDGROUP</w:t>
      </w:r>
    </w:p>
    <w:p w:rsidR="00521D78" w:rsidRPr="000237B1" w:rsidRDefault="00683874" w:rsidP="000237B1">
      <w:pPr>
        <w:pStyle w:val="PargrafodaLista"/>
        <w:numPr>
          <w:ilvl w:val="0"/>
          <w:numId w:val="7"/>
        </w:numPr>
        <w:rPr>
          <w:lang w:eastAsia="en-US"/>
        </w:rPr>
      </w:pPr>
      <w:r w:rsidRPr="000237B1">
        <w:rPr>
          <w:lang w:eastAsia="en-US"/>
        </w:rPr>
        <w:t>DQL – QUERY SPMEDGROUP</w:t>
      </w:r>
      <w:r w:rsidR="00521D78" w:rsidRPr="000237B1">
        <w:rPr>
          <w:lang w:eastAsia="en-US"/>
        </w:rPr>
        <w:t>)</w:t>
      </w:r>
    </w:p>
    <w:p w:rsidR="00366F77" w:rsidRPr="000237B1" w:rsidRDefault="00366F77" w:rsidP="00366F77">
      <w:pPr>
        <w:rPr>
          <w:lang w:val="en-US"/>
        </w:rPr>
      </w:pPr>
    </w:p>
    <w:p w:rsidR="00521D78" w:rsidRPr="00610903" w:rsidRDefault="0023696E" w:rsidP="00366F77">
      <w:pPr>
        <w:rPr>
          <w:b/>
          <w:sz w:val="24"/>
        </w:rPr>
      </w:pPr>
      <w:r>
        <w:rPr>
          <w:b/>
          <w:sz w:val="24"/>
        </w:rPr>
        <w:t xml:space="preserve">Utilizando o banco de dados </w:t>
      </w:r>
      <w:r w:rsidR="006C6391">
        <w:rPr>
          <w:b/>
          <w:sz w:val="24"/>
        </w:rPr>
        <w:t>n</w:t>
      </w:r>
      <w:r>
        <w:rPr>
          <w:b/>
          <w:sz w:val="24"/>
        </w:rPr>
        <w:t>a aplicação</w:t>
      </w:r>
    </w:p>
    <w:p w:rsidR="0023696E" w:rsidRDefault="0023696E" w:rsidP="0023696E">
      <w:r>
        <w:t xml:space="preserve">Requisito: Faça uso do Visual Studio ou outro programa de sua preferência que suporte </w:t>
      </w:r>
      <w:proofErr w:type="spellStart"/>
      <w:r>
        <w:t>a</w:t>
      </w:r>
      <w:proofErr w:type="spellEnd"/>
      <w:r>
        <w:t xml:space="preserve"> linguagem C#</w:t>
      </w:r>
      <w:r w:rsidR="00E574C7">
        <w:t xml:space="preserve"> e o </w:t>
      </w:r>
      <w:proofErr w:type="spellStart"/>
      <w:r w:rsidR="00E574C7">
        <w:t>Entity</w:t>
      </w:r>
      <w:proofErr w:type="spellEnd"/>
      <w:r w:rsidR="00E574C7">
        <w:t xml:space="preserve"> Framework</w:t>
      </w:r>
    </w:p>
    <w:p w:rsidR="000237B1" w:rsidRDefault="000237B1" w:rsidP="00366F77">
      <w:r>
        <w:t>Abra o arquivo SPMEDGROUP_MANHA.SLN no Visual Studio e prossiga com o próximo passo.</w:t>
      </w:r>
    </w:p>
    <w:p w:rsidR="00521D78" w:rsidRDefault="000237B1" w:rsidP="00366F77">
      <w:r>
        <w:t>U</w:t>
      </w:r>
      <w:r w:rsidR="001D1725">
        <w:t xml:space="preserve">tilizando o Gerenciador de Pacotes do </w:t>
      </w:r>
      <w:proofErr w:type="spellStart"/>
      <w:r w:rsidR="001D1725">
        <w:t>Nuget</w:t>
      </w:r>
      <w:proofErr w:type="spellEnd"/>
      <w:r w:rsidR="001D1725">
        <w:t>, instale os seguintes arquivos: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proofErr w:type="gramStart"/>
      <w:r w:rsidRPr="00E04B69">
        <w:rPr>
          <w:lang w:eastAsia="en-US"/>
        </w:rPr>
        <w:t>Microsoft.EntityFrameworkCore.Design</w:t>
      </w:r>
      <w:proofErr w:type="spellEnd"/>
      <w:proofErr w:type="gramEnd"/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proofErr w:type="gramStart"/>
      <w:r w:rsidRPr="00E04B69">
        <w:rPr>
          <w:lang w:eastAsia="en-US"/>
        </w:rPr>
        <w:t>Microsoft.EntityFrameworkCore.SqlServer</w:t>
      </w:r>
      <w:proofErr w:type="spellEnd"/>
      <w:proofErr w:type="gramEnd"/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proofErr w:type="gramStart"/>
      <w:r w:rsidRPr="00E04B69">
        <w:rPr>
          <w:lang w:eastAsia="en-US"/>
        </w:rPr>
        <w:t>Microsoft.EntityFrameworkCore.Tools</w:t>
      </w:r>
      <w:proofErr w:type="spellEnd"/>
      <w:proofErr w:type="gramEnd"/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r w:rsidRPr="00E04B69">
        <w:rPr>
          <w:lang w:eastAsia="en-US"/>
        </w:rPr>
        <w:t>Sendgrid</w:t>
      </w:r>
      <w:proofErr w:type="spellEnd"/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r w:rsidRPr="00E04B69">
        <w:rPr>
          <w:lang w:eastAsia="en-US"/>
        </w:rPr>
        <w:t>Swashbuckle.AspNetCore</w:t>
      </w:r>
      <w:proofErr w:type="spellEnd"/>
      <w:r>
        <w:rPr>
          <w:lang w:eastAsia="en-US"/>
        </w:rPr>
        <w:t>;</w:t>
      </w:r>
    </w:p>
    <w:p w:rsidR="001D1725" w:rsidRDefault="001D1725" w:rsidP="001D1725">
      <w:pPr>
        <w:pStyle w:val="PargrafodaLista"/>
        <w:numPr>
          <w:ilvl w:val="0"/>
          <w:numId w:val="7"/>
        </w:numPr>
        <w:rPr>
          <w:lang w:eastAsia="en-US"/>
        </w:rPr>
      </w:pPr>
      <w:proofErr w:type="spellStart"/>
      <w:proofErr w:type="gramStart"/>
      <w:r w:rsidRPr="00E04B69">
        <w:rPr>
          <w:lang w:eastAsia="en-US"/>
        </w:rPr>
        <w:t>Swashbuckle.AspNetCore.Swagger</w:t>
      </w:r>
      <w:proofErr w:type="spellEnd"/>
      <w:proofErr w:type="gramEnd"/>
      <w:r>
        <w:rPr>
          <w:lang w:eastAsia="en-US"/>
        </w:rPr>
        <w:t>;</w:t>
      </w:r>
    </w:p>
    <w:p w:rsidR="00521D78" w:rsidRDefault="00521D78" w:rsidP="00366F77"/>
    <w:p w:rsidR="000237B1" w:rsidRDefault="000237B1" w:rsidP="00366F77">
      <w:r>
        <w:lastRenderedPageBreak/>
        <w:t>Após isso, abra o “Console de Gerenciador de Pacotes”, dentro de “Ferramentas” no menu superior e execute o seguinte comando:</w:t>
      </w:r>
    </w:p>
    <w:p w:rsidR="000237B1" w:rsidRDefault="000237B1" w:rsidP="000237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spellStart"/>
      <w:r>
        <w:rPr>
          <w:rFonts w:ascii="Lucida Console" w:hAnsi="Lucida Console" w:cs="Lucida Console"/>
        </w:rPr>
        <w:t>Scaffold-DbContext</w:t>
      </w:r>
      <w:proofErr w:type="spellEnd"/>
      <w:r>
        <w:rPr>
          <w:rFonts w:ascii="Lucida Console" w:hAnsi="Lucida Console" w:cs="Lucida Console"/>
        </w:rPr>
        <w:t xml:space="preserve"> "Data </w:t>
      </w:r>
      <w:proofErr w:type="spellStart"/>
      <w:r>
        <w:rPr>
          <w:rFonts w:ascii="Lucida Console" w:hAnsi="Lucida Console" w:cs="Lucida Console"/>
        </w:rPr>
        <w:t>Source</w:t>
      </w:r>
      <w:proofErr w:type="spellEnd"/>
      <w:r>
        <w:rPr>
          <w:rFonts w:ascii="Lucida Console" w:hAnsi="Lucida Console" w:cs="Lucida Console"/>
        </w:rPr>
        <w:t>=.\</w:t>
      </w:r>
      <w:proofErr w:type="spellStart"/>
      <w:proofErr w:type="gramStart"/>
      <w:r>
        <w:rPr>
          <w:rFonts w:ascii="Lucida Console" w:hAnsi="Lucida Console" w:cs="Lucida Console"/>
        </w:rPr>
        <w:t>SqlExpress;Initial</w:t>
      </w:r>
      <w:proofErr w:type="spellEnd"/>
      <w:proofErr w:type="gramEnd"/>
      <w:r>
        <w:rPr>
          <w:rFonts w:ascii="Lucida Console" w:hAnsi="Lucida Console" w:cs="Lucida Console"/>
        </w:rPr>
        <w:t xml:space="preserve"> </w:t>
      </w:r>
      <w:proofErr w:type="spellStart"/>
      <w:r>
        <w:rPr>
          <w:rFonts w:ascii="Lucida Console" w:hAnsi="Lucida Console" w:cs="Lucida Console"/>
        </w:rPr>
        <w:t>Catalog</w:t>
      </w:r>
      <w:proofErr w:type="spellEnd"/>
      <w:r>
        <w:rPr>
          <w:rFonts w:ascii="Lucida Console" w:hAnsi="Lucida Console" w:cs="Lucida Console"/>
        </w:rPr>
        <w:t>=</w:t>
      </w:r>
      <w:proofErr w:type="spellStart"/>
      <w:r>
        <w:rPr>
          <w:rFonts w:ascii="Lucida Console" w:hAnsi="Lucida Console" w:cs="Lucida Console"/>
        </w:rPr>
        <w:t>SPMEDGROUP;User</w:t>
      </w:r>
      <w:proofErr w:type="spellEnd"/>
      <w:r>
        <w:rPr>
          <w:rFonts w:ascii="Lucida Console" w:hAnsi="Lucida Console" w:cs="Lucida Console"/>
        </w:rPr>
        <w:t xml:space="preserve"> Id=</w:t>
      </w:r>
      <w:proofErr w:type="spellStart"/>
      <w:r>
        <w:rPr>
          <w:rFonts w:ascii="Lucida Console" w:hAnsi="Lucida Console" w:cs="Lucida Console"/>
        </w:rPr>
        <w:t>sa;pwd</w:t>
      </w:r>
      <w:proofErr w:type="spellEnd"/>
      <w:r>
        <w:rPr>
          <w:rFonts w:ascii="Lucida Console" w:hAnsi="Lucida Console" w:cs="Lucida Console"/>
        </w:rPr>
        <w:t xml:space="preserve">=132;" </w:t>
      </w:r>
      <w:proofErr w:type="spellStart"/>
      <w:r>
        <w:rPr>
          <w:rFonts w:ascii="Lucida Console" w:hAnsi="Lucida Console" w:cs="Lucida Console"/>
        </w:rPr>
        <w:t>Microsoft.EntityFrameworkCore.SqlServer</w:t>
      </w:r>
      <w:proofErr w:type="spellEnd"/>
      <w:r>
        <w:rPr>
          <w:rFonts w:ascii="Lucida Console" w:hAnsi="Lucida Console" w:cs="Lucida Console"/>
        </w:rPr>
        <w:t xml:space="preserve"> -</w:t>
      </w:r>
      <w:proofErr w:type="spellStart"/>
      <w:r>
        <w:rPr>
          <w:rFonts w:ascii="Lucida Console" w:hAnsi="Lucida Console" w:cs="Lucida Console"/>
        </w:rPr>
        <w:t>OutputDir</w:t>
      </w:r>
      <w:proofErr w:type="spellEnd"/>
      <w:r>
        <w:rPr>
          <w:rFonts w:ascii="Lucida Console" w:hAnsi="Lucida Console" w:cs="Lucida Console"/>
        </w:rPr>
        <w:t xml:space="preserve"> </w:t>
      </w:r>
      <w:proofErr w:type="spellStart"/>
      <w:r>
        <w:rPr>
          <w:rFonts w:ascii="Lucida Console" w:hAnsi="Lucida Console" w:cs="Lucida Console"/>
        </w:rPr>
        <w:t>Domains</w:t>
      </w:r>
      <w:proofErr w:type="spellEnd"/>
      <w:r>
        <w:rPr>
          <w:rFonts w:ascii="Lucida Console" w:hAnsi="Lucida Console" w:cs="Lucida Console"/>
        </w:rPr>
        <w:t xml:space="preserve"> -</w:t>
      </w:r>
      <w:proofErr w:type="spellStart"/>
      <w:r>
        <w:rPr>
          <w:rFonts w:ascii="Lucida Console" w:hAnsi="Lucida Console" w:cs="Lucida Console"/>
        </w:rPr>
        <w:t>ContextDir</w:t>
      </w:r>
      <w:proofErr w:type="spellEnd"/>
      <w:r>
        <w:rPr>
          <w:rFonts w:ascii="Lucida Console" w:hAnsi="Lucida Console" w:cs="Lucida Console"/>
        </w:rPr>
        <w:t xml:space="preserve"> </w:t>
      </w:r>
      <w:proofErr w:type="spellStart"/>
      <w:r>
        <w:rPr>
          <w:rFonts w:ascii="Lucida Console" w:hAnsi="Lucida Console" w:cs="Lucida Console"/>
        </w:rPr>
        <w:t>Contexts</w:t>
      </w:r>
      <w:proofErr w:type="spellEnd"/>
      <w:r>
        <w:rPr>
          <w:rFonts w:ascii="Lucida Console" w:hAnsi="Lucida Console" w:cs="Lucida Console"/>
        </w:rPr>
        <w:t xml:space="preserve"> -</w:t>
      </w:r>
      <w:proofErr w:type="spellStart"/>
      <w:r>
        <w:rPr>
          <w:rFonts w:ascii="Lucida Console" w:hAnsi="Lucida Console" w:cs="Lucida Console"/>
        </w:rPr>
        <w:t>Context</w:t>
      </w:r>
      <w:proofErr w:type="spellEnd"/>
      <w:r>
        <w:rPr>
          <w:rFonts w:ascii="Lucida Console" w:hAnsi="Lucida Console" w:cs="Lucida Console"/>
        </w:rPr>
        <w:t xml:space="preserve"> </w:t>
      </w:r>
      <w:proofErr w:type="spellStart"/>
      <w:r>
        <w:rPr>
          <w:rFonts w:ascii="Lucida Console" w:hAnsi="Lucida Console" w:cs="Lucida Console"/>
        </w:rPr>
        <w:t>SPMEDGROUPContext</w:t>
      </w:r>
      <w:proofErr w:type="spellEnd"/>
    </w:p>
    <w:p w:rsidR="000237B1" w:rsidRDefault="000237B1" w:rsidP="00366F77"/>
    <w:p w:rsidR="000237B1" w:rsidRDefault="000237B1" w:rsidP="00366F77">
      <w:r>
        <w:t xml:space="preserve">Caso haja algum erro, verifique se o comando que </w:t>
      </w:r>
      <w:proofErr w:type="spellStart"/>
      <w:r>
        <w:t>esta</w:t>
      </w:r>
      <w:proofErr w:type="spellEnd"/>
      <w:r>
        <w:t xml:space="preserve"> tentando executar está igual ao comando apresentado. Caso o erro persistir adicione “-force” no final da linha desse comando e execute novamente, isso irá forçar o comando a ser executado.</w:t>
      </w:r>
    </w:p>
    <w:p w:rsidR="00521D78" w:rsidRDefault="000237B1" w:rsidP="00366F77">
      <w:r>
        <w:t>Ao termino dessa operação você terá</w:t>
      </w:r>
      <w:r w:rsidR="00C965A5">
        <w:t xml:space="preserve"> feito a ligação do banco de dados ao projeto.</w:t>
      </w:r>
    </w:p>
    <w:p w:rsidR="00521D78" w:rsidRDefault="00521D78" w:rsidP="00366F77"/>
    <w:p w:rsidR="00C965A5" w:rsidRPr="00610903" w:rsidRDefault="00184756" w:rsidP="00C965A5">
      <w:pPr>
        <w:rPr>
          <w:b/>
          <w:sz w:val="24"/>
        </w:rPr>
      </w:pPr>
      <w:r>
        <w:rPr>
          <w:b/>
          <w:sz w:val="24"/>
        </w:rPr>
        <w:t>Fazendo requisições da sua aplicação</w:t>
      </w:r>
    </w:p>
    <w:p w:rsidR="00184756" w:rsidRDefault="00184756" w:rsidP="00184756">
      <w:r>
        <w:t xml:space="preserve">Requisito: Faça uso do </w:t>
      </w:r>
      <w:proofErr w:type="spellStart"/>
      <w:r>
        <w:t>Postman</w:t>
      </w:r>
      <w:proofErr w:type="spellEnd"/>
      <w:r>
        <w:t xml:space="preserve"> ou outro programa de sua preferência em que seja possível fazer requisições com a internet.</w:t>
      </w:r>
    </w:p>
    <w:p w:rsidR="00521D78" w:rsidRPr="006C6391" w:rsidRDefault="00184756" w:rsidP="00366F77">
      <w:r>
        <w:t>Com o programa aberto, Clique em “</w:t>
      </w:r>
      <w:proofErr w:type="spellStart"/>
      <w:r>
        <w:t>Import</w:t>
      </w:r>
      <w:proofErr w:type="spellEnd"/>
      <w:r>
        <w:t>” e selecione o arquivo “</w:t>
      </w:r>
      <w:proofErr w:type="spellStart"/>
      <w:r w:rsidRPr="00184756">
        <w:rPr>
          <w:b/>
          <w:bCs/>
        </w:rPr>
        <w:t>SPMEDGROUP.postman_</w:t>
      </w:r>
      <w:proofErr w:type="gramStart"/>
      <w:r w:rsidRPr="00184756">
        <w:rPr>
          <w:b/>
          <w:bCs/>
        </w:rPr>
        <w:t>collection.json</w:t>
      </w:r>
      <w:proofErr w:type="spellEnd"/>
      <w:proofErr w:type="gramEnd"/>
      <w:r>
        <w:t>”</w:t>
      </w:r>
      <w:r w:rsidR="00BC702C">
        <w:t xml:space="preserve"> para utilizar poder utilizar todas as funcionalidades.</w:t>
      </w:r>
    </w:p>
    <w:p w:rsidR="00BC702C" w:rsidRDefault="00BC702C" w:rsidP="00366F77">
      <w:r>
        <w:t xml:space="preserve">Volte ao Visual Studio e coloque sua aplicação para funcionar. Para ver as requisições possíveis dessa API, utilize o seguinte link: </w:t>
      </w:r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http://localhost:5000/swagger</w:t>
      </w:r>
    </w:p>
    <w:p w:rsidR="00521D78" w:rsidRDefault="00BC702C" w:rsidP="00366F77">
      <w:r>
        <w:t>Para fazer uso de qualquer um dos métodos, abra o respectivo arquivo, preencha as informações necessárias e clique o grande botão azul SEND.</w:t>
      </w:r>
      <w:r w:rsidR="00BB4B74">
        <w:t xml:space="preserve"> Verifique o Status da requisição, se der 200 OK, ela foi executada com sucesso, caso contrário, há algum erro e é melhor revisar os passos anteriores.</w:t>
      </w:r>
    </w:p>
    <w:p w:rsidR="00521D78" w:rsidRDefault="00521D78" w:rsidP="00366F77"/>
    <w:p w:rsidR="00366F77" w:rsidRDefault="00366F77" w:rsidP="00366F77">
      <w:r>
        <w:br w:type="page"/>
      </w:r>
    </w:p>
    <w:p w:rsidR="00366F77" w:rsidRDefault="00366F77">
      <w:pPr>
        <w:rPr>
          <w:rFonts w:eastAsiaTheme="minorHAnsi"/>
          <w:color w:val="FFFFFF" w:themeColor="background1"/>
          <w:sz w:val="22"/>
          <w:lang w:eastAsia="en-US"/>
        </w:rPr>
      </w:pPr>
    </w:p>
    <w:p w:rsidR="008A7F37" w:rsidRDefault="009A3F87" w:rsidP="009A3F87">
      <w:pPr>
        <w:pStyle w:val="cabealho1"/>
      </w:pPr>
      <w:bookmarkStart w:id="15" w:name="_Toc533767858"/>
      <w:r>
        <w:t>Front-</w:t>
      </w:r>
      <w:proofErr w:type="spellStart"/>
      <w:r>
        <w:t>End</w:t>
      </w:r>
      <w:bookmarkEnd w:id="15"/>
      <w:proofErr w:type="spellEnd"/>
    </w:p>
    <w:p w:rsidR="009A3F87" w:rsidRDefault="009A3F87" w:rsidP="009A3F87"/>
    <w:p w:rsidR="00CD4118" w:rsidRPr="009D6C0A" w:rsidRDefault="00CD4118" w:rsidP="009A3F87">
      <w:pPr>
        <w:rPr>
          <w:sz w:val="22"/>
        </w:rPr>
      </w:pPr>
      <w:r w:rsidRPr="009D6C0A">
        <w:rPr>
          <w:sz w:val="22"/>
        </w:rPr>
        <w:t xml:space="preserve">O projeto web foi realizado utilizando a tecnologia </w:t>
      </w:r>
      <w:proofErr w:type="spellStart"/>
      <w:r w:rsidRPr="009D6C0A">
        <w:rPr>
          <w:sz w:val="22"/>
        </w:rPr>
        <w:t>javascript</w:t>
      </w:r>
      <w:proofErr w:type="spellEnd"/>
      <w:r w:rsidRPr="009D6C0A">
        <w:rPr>
          <w:sz w:val="22"/>
        </w:rPr>
        <w:t xml:space="preserve"> através da biblioteca </w:t>
      </w:r>
      <w:proofErr w:type="spellStart"/>
      <w:r w:rsidRPr="009D6C0A">
        <w:rPr>
          <w:sz w:val="22"/>
        </w:rPr>
        <w:t>React</w:t>
      </w:r>
      <w:proofErr w:type="spellEnd"/>
    </w:p>
    <w:p w:rsidR="00CD4118" w:rsidRPr="009D6C0A" w:rsidRDefault="00CD4118" w:rsidP="009A3F87">
      <w:pPr>
        <w:rPr>
          <w:sz w:val="18"/>
        </w:rPr>
      </w:pPr>
    </w:p>
    <w:p w:rsidR="00800CA7" w:rsidRPr="009D6C0A" w:rsidRDefault="00800CA7" w:rsidP="009A3F87">
      <w:pPr>
        <w:rPr>
          <w:b/>
          <w:sz w:val="22"/>
        </w:rPr>
      </w:pPr>
      <w:r w:rsidRPr="009D6C0A">
        <w:rPr>
          <w:b/>
          <w:sz w:val="22"/>
        </w:rPr>
        <w:t>Dependências:</w:t>
      </w:r>
    </w:p>
    <w:p w:rsidR="00800CA7" w:rsidRPr="009D6C0A" w:rsidRDefault="00800CA7" w:rsidP="009A3F87">
      <w:pPr>
        <w:rPr>
          <w:sz w:val="22"/>
        </w:rPr>
      </w:pPr>
      <w:r w:rsidRPr="009D6C0A">
        <w:rPr>
          <w:sz w:val="22"/>
        </w:rPr>
        <w:t>Os passos anteriore</w:t>
      </w:r>
      <w:r w:rsidR="009D6C0A" w:rsidRPr="009D6C0A">
        <w:rPr>
          <w:sz w:val="22"/>
        </w:rPr>
        <w:t>s</w:t>
      </w:r>
      <w:r w:rsidRPr="009D6C0A">
        <w:rPr>
          <w:sz w:val="22"/>
        </w:rPr>
        <w:t xml:space="preserve"> </w:t>
      </w:r>
      <w:r w:rsidRPr="009D6C0A">
        <w:rPr>
          <w:sz w:val="22"/>
        </w:rPr>
        <w:t xml:space="preserve">(Scripts e </w:t>
      </w:r>
      <w:proofErr w:type="spellStart"/>
      <w:proofErr w:type="gramStart"/>
      <w:r w:rsidRPr="009D6C0A">
        <w:rPr>
          <w:sz w:val="22"/>
        </w:rPr>
        <w:t>Backend</w:t>
      </w:r>
      <w:proofErr w:type="spellEnd"/>
      <w:r w:rsidRPr="009D6C0A">
        <w:rPr>
          <w:sz w:val="22"/>
        </w:rPr>
        <w:t>)</w:t>
      </w:r>
      <w:r w:rsidRPr="009D6C0A">
        <w:rPr>
          <w:sz w:val="22"/>
        </w:rPr>
        <w:t>s</w:t>
      </w:r>
      <w:proofErr w:type="gramEnd"/>
      <w:r w:rsidRPr="009D6C0A">
        <w:rPr>
          <w:sz w:val="22"/>
        </w:rPr>
        <w:t xml:space="preserve"> devem ser efetuados para o correto funcionamento dessa aplicação.</w:t>
      </w:r>
    </w:p>
    <w:p w:rsidR="00CD4118" w:rsidRPr="009D6C0A" w:rsidRDefault="00800CA7" w:rsidP="009A3F87">
      <w:pPr>
        <w:rPr>
          <w:b/>
          <w:sz w:val="22"/>
        </w:rPr>
      </w:pPr>
      <w:r w:rsidRPr="009D6C0A">
        <w:rPr>
          <w:b/>
          <w:sz w:val="22"/>
        </w:rPr>
        <w:t>Tutorial</w:t>
      </w:r>
    </w:p>
    <w:p w:rsidR="00CD4118" w:rsidRDefault="009D6C0A" w:rsidP="009A3F87">
      <w:pPr>
        <w:rPr>
          <w:sz w:val="22"/>
        </w:rPr>
      </w:pPr>
      <w:r w:rsidRPr="009D6C0A">
        <w:rPr>
          <w:sz w:val="22"/>
        </w:rPr>
        <w:t>Baixe o Node.js através deste link:</w:t>
      </w:r>
    </w:p>
    <w:p w:rsidR="009D6C0A" w:rsidRPr="009D6C0A" w:rsidRDefault="009D6C0A" w:rsidP="009D6C0A">
      <w:pPr>
        <w:jc w:val="center"/>
        <w:rPr>
          <w:color w:val="002060"/>
          <w:sz w:val="22"/>
        </w:rPr>
      </w:pPr>
      <w:hyperlink r:id="rId20" w:history="1">
        <w:r w:rsidRPr="009D6C0A">
          <w:rPr>
            <w:rStyle w:val="Hyperlink"/>
            <w:color w:val="002060"/>
            <w:sz w:val="22"/>
          </w:rPr>
          <w:t>https://nodejs.org/en/</w:t>
        </w:r>
      </w:hyperlink>
    </w:p>
    <w:p w:rsidR="009D6C0A" w:rsidRPr="00C22B94" w:rsidRDefault="009D6C0A" w:rsidP="009A3F87">
      <w:pPr>
        <w:rPr>
          <w:sz w:val="24"/>
        </w:rPr>
      </w:pPr>
      <w:r w:rsidRPr="00C22B94">
        <w:rPr>
          <w:sz w:val="24"/>
        </w:rPr>
        <w:t>Sugere-se que se baixe a versão mais estável recomendada (a de menor numeração)</w:t>
      </w:r>
    </w:p>
    <w:p w:rsidR="00CD4118" w:rsidRPr="00C22B94" w:rsidRDefault="009D6C0A" w:rsidP="009A3F87">
      <w:pPr>
        <w:rPr>
          <w:sz w:val="22"/>
        </w:rPr>
      </w:pPr>
      <w:r w:rsidRPr="00C22B94">
        <w:rPr>
          <w:sz w:val="22"/>
        </w:rPr>
        <w:t xml:space="preserve">A seguir abra o </w:t>
      </w:r>
      <w:proofErr w:type="spellStart"/>
      <w:r w:rsidRPr="00C22B94">
        <w:rPr>
          <w:sz w:val="22"/>
        </w:rPr>
        <w:t>prompt</w:t>
      </w:r>
      <w:proofErr w:type="spellEnd"/>
      <w:r w:rsidRPr="00C22B94">
        <w:rPr>
          <w:sz w:val="22"/>
        </w:rPr>
        <w:t xml:space="preserve"> de comando</w:t>
      </w:r>
      <w:r w:rsidR="00C22B94" w:rsidRPr="00C22B94">
        <w:rPr>
          <w:sz w:val="22"/>
        </w:rPr>
        <w:t xml:space="preserve"> e digite:</w:t>
      </w:r>
    </w:p>
    <w:p w:rsidR="00C22B94" w:rsidRPr="00C22B94" w:rsidRDefault="00C22B94" w:rsidP="00C22B94">
      <w:pPr>
        <w:jc w:val="center"/>
        <w:rPr>
          <w:sz w:val="22"/>
          <w:lang w:val="en-US"/>
        </w:rPr>
      </w:pPr>
      <w:proofErr w:type="spellStart"/>
      <w:r w:rsidRPr="00C22B94">
        <w:rPr>
          <w:sz w:val="22"/>
          <w:lang w:val="en-US"/>
        </w:rPr>
        <w:t>Npm</w:t>
      </w:r>
      <w:proofErr w:type="spellEnd"/>
      <w:r w:rsidRPr="00C22B94">
        <w:rPr>
          <w:sz w:val="22"/>
          <w:lang w:val="en-US"/>
        </w:rPr>
        <w:t xml:space="preserve"> install –g create-react-app</w:t>
      </w:r>
    </w:p>
    <w:p w:rsidR="00CD4118" w:rsidRPr="00C22B94" w:rsidRDefault="00CD4118" w:rsidP="009A3F87">
      <w:pPr>
        <w:rPr>
          <w:lang w:val="en-US"/>
        </w:rPr>
      </w:pPr>
      <w:bookmarkStart w:id="16" w:name="_GoBack"/>
      <w:bookmarkEnd w:id="16"/>
    </w:p>
    <w:p w:rsidR="00CD4118" w:rsidRPr="00C22B94" w:rsidRDefault="00CD4118" w:rsidP="009A3F87">
      <w:pPr>
        <w:rPr>
          <w:lang w:val="en-US"/>
        </w:rPr>
      </w:pPr>
    </w:p>
    <w:p w:rsidR="00CD4118" w:rsidRPr="00C22B94" w:rsidRDefault="00CD4118" w:rsidP="00CD4118">
      <w:pPr>
        <w:rPr>
          <w:lang w:val="en-US"/>
        </w:rPr>
      </w:pPr>
    </w:p>
    <w:p w:rsidR="005C0C7F" w:rsidRPr="005C0C7F" w:rsidRDefault="005C0C7F" w:rsidP="005C0C7F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Instale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React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br/>
        <w:t>4.1. Baixe e instale o Node.js neste link -&gt; </w:t>
      </w:r>
      <w:hyperlink r:id="rId21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N</w:t>
        </w:r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o</w:t>
        </w:r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de.js</w:t>
        </w:r>
      </w:hyperlink>
      <w:r w:rsidRPr="005C0C7F">
        <w:rPr>
          <w:rFonts w:ascii="Segoe UI" w:hAnsi="Segoe UI" w:cs="Segoe UI"/>
          <w:color w:val="24292E"/>
          <w:highlight w:val="yellow"/>
        </w:rPr>
        <w:t xml:space="preserve"> 4.2. Abra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prompt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comando e digite : 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npm</w:t>
      </w:r>
      <w:proofErr w:type="spellEnd"/>
      <w:r w:rsidRPr="005C0C7F">
        <w:rPr>
          <w:rStyle w:val="nfase"/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install</w:t>
      </w:r>
      <w:proofErr w:type="spellEnd"/>
      <w:r w:rsidRPr="005C0C7F">
        <w:rPr>
          <w:rStyle w:val="nfase"/>
          <w:rFonts w:ascii="Segoe UI" w:hAnsi="Segoe UI" w:cs="Segoe UI"/>
          <w:color w:val="24292E"/>
          <w:highlight w:val="yellow"/>
        </w:rPr>
        <w:t xml:space="preserve"> -g 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create-react-app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br/>
        <w:t xml:space="preserve">4.3. Instale as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dependencias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do projeto : 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npm</w:t>
      </w:r>
      <w:proofErr w:type="spellEnd"/>
      <w:r w:rsidRPr="005C0C7F">
        <w:rPr>
          <w:rStyle w:val="nfase"/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install</w:t>
      </w:r>
      <w:proofErr w:type="spellEnd"/>
      <w:r w:rsidRPr="005C0C7F">
        <w:rPr>
          <w:rStyle w:val="nfase"/>
          <w:rFonts w:ascii="Segoe UI" w:hAnsi="Segoe UI" w:cs="Segoe UI"/>
          <w:color w:val="24292E"/>
          <w:highlight w:val="yellow"/>
        </w:rPr>
        <w:t xml:space="preserve"> -g 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react</w:t>
      </w:r>
      <w:proofErr w:type="spellEnd"/>
      <w:r w:rsidRPr="005C0C7F">
        <w:rPr>
          <w:rStyle w:val="nfase"/>
          <w:rFonts w:ascii="Segoe UI" w:hAnsi="Segoe UI" w:cs="Segoe UI"/>
          <w:color w:val="24292E"/>
          <w:highlight w:val="yellow"/>
        </w:rPr>
        <w:t>-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router</w:t>
      </w:r>
      <w:proofErr w:type="spellEnd"/>
      <w:r w:rsidRPr="005C0C7F">
        <w:rPr>
          <w:rStyle w:val="nfase"/>
          <w:rFonts w:ascii="Segoe UI" w:hAnsi="Segoe UI" w:cs="Segoe UI"/>
          <w:color w:val="24292E"/>
          <w:highlight w:val="yellow"/>
        </w:rPr>
        <w:t>-dom</w:t>
      </w:r>
      <w:r w:rsidRPr="005C0C7F">
        <w:rPr>
          <w:rFonts w:ascii="Segoe UI" w:hAnsi="Segoe UI" w:cs="Segoe UI"/>
          <w:color w:val="24292E"/>
          <w:highlight w:val="yellow"/>
        </w:rPr>
        <w:br/>
        <w:t>4.4. Baixe esse projeto</w:t>
      </w:r>
      <w:r w:rsidRPr="005C0C7F">
        <w:rPr>
          <w:rFonts w:ascii="Segoe UI" w:hAnsi="Segoe UI" w:cs="Segoe UI"/>
          <w:color w:val="24292E"/>
          <w:highlight w:val="yellow"/>
        </w:rPr>
        <w:br/>
        <w:t xml:space="preserve">4.5. Vá para pasta </w:t>
      </w:r>
      <w:proofErr w:type="gramStart"/>
      <w:r w:rsidRPr="005C0C7F">
        <w:rPr>
          <w:rFonts w:ascii="Segoe UI" w:hAnsi="Segoe UI" w:cs="Segoe UI"/>
          <w:color w:val="24292E"/>
          <w:highlight w:val="yellow"/>
        </w:rPr>
        <w:t>C:\Users\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{</w:t>
      </w:r>
      <w:proofErr w:type="gramEnd"/>
      <w:r w:rsidRPr="005C0C7F">
        <w:rPr>
          <w:rStyle w:val="Forte"/>
          <w:rFonts w:ascii="Segoe UI" w:hAnsi="Segoe UI" w:cs="Segoe UI"/>
          <w:color w:val="24292E"/>
          <w:highlight w:val="yellow"/>
        </w:rPr>
        <w:t>NomeDoUsuario}</w:t>
      </w:r>
      <w:r w:rsidRPr="005C0C7F">
        <w:rPr>
          <w:rFonts w:ascii="Segoe UI" w:hAnsi="Segoe UI" w:cs="Segoe UI"/>
          <w:color w:val="24292E"/>
          <w:highlight w:val="yellow"/>
        </w:rPr>
        <w:t>\AppData\Roaming\npm\node_modules\create-react-app e copie a pasta 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node_modules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 4.6. Cole a pasta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node_modules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dento da pasta 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sp</w:t>
      </w:r>
      <w:proofErr w:type="spellEnd"/>
      <w:r w:rsidRPr="005C0C7F">
        <w:rPr>
          <w:rStyle w:val="Forte"/>
          <w:rFonts w:ascii="Segoe UI" w:hAnsi="Segoe UI" w:cs="Segoe UI"/>
          <w:color w:val="24292E"/>
          <w:highlight w:val="yellow"/>
        </w:rPr>
        <w:t>-medical-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group</w:t>
      </w:r>
      <w:proofErr w:type="spellEnd"/>
    </w:p>
    <w:p w:rsidR="005C0C7F" w:rsidRPr="005C0C7F" w:rsidRDefault="005C0C7F" w:rsidP="005C0C7F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Abra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prompt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comando no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diretorio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do projeto (mesma pasta) e execute o comando 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npm</w:t>
      </w:r>
      <w:proofErr w:type="spellEnd"/>
      <w:r w:rsidRPr="005C0C7F">
        <w:rPr>
          <w:rStyle w:val="nfase"/>
          <w:rFonts w:ascii="Segoe UI" w:hAnsi="Segoe UI" w:cs="Segoe UI"/>
          <w:color w:val="24292E"/>
          <w:highlight w:val="yellow"/>
        </w:rPr>
        <w:t xml:space="preserve"> start</w:t>
      </w:r>
    </w:p>
    <w:p w:rsidR="005C0C7F" w:rsidRPr="005C0C7F" w:rsidRDefault="005C0C7F" w:rsidP="005C0C7F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O projeto será aberto em uma aba do seu navegador padrão</w:t>
      </w:r>
    </w:p>
    <w:p w:rsidR="005C0C7F" w:rsidRPr="005C0C7F" w:rsidRDefault="005C0C7F" w:rsidP="005C0C7F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Algumas informações extras -&gt; </w:t>
      </w:r>
      <w:hyperlink r:id="rId22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README.md</w:t>
        </w:r>
      </w:hyperlink>
    </w:p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lastRenderedPageBreak/>
        <w:t>2. Sobre o projeto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Aqui terá informações sobre o projeto em geral.</w:t>
      </w:r>
    </w:p>
    <w:p w:rsidR="005C0C7F" w:rsidRPr="005C0C7F" w:rsidRDefault="005C0C7F" w:rsidP="005C0C7F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2.1. Arquitetura do projeto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Precisei criar esse arquivo para explicar onde está cada coisa do projeto (pois ele é muito grande e dividido em várias pastas).</w:t>
      </w:r>
    </w:p>
    <w:p w:rsidR="005C0C7F" w:rsidRPr="005C0C7F" w:rsidRDefault="005C0C7F" w:rsidP="005C0C7F">
      <w:pPr>
        <w:pStyle w:val="Ttulo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  <w:highlight w:val="yellow"/>
        </w:rPr>
      </w:pPr>
      <w:r w:rsidRPr="005C0C7F">
        <w:rPr>
          <w:rFonts w:ascii="Segoe UI" w:hAnsi="Segoe UI" w:cs="Segoe UI"/>
          <w:color w:val="24292E"/>
          <w:sz w:val="21"/>
          <w:szCs w:val="21"/>
          <w:highlight w:val="yellow"/>
        </w:rPr>
        <w:t>2.1.1. Paginas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Aqui ficam todas as páginas do projeto. Todas os arquivos de cada pasta são acessados através do arquivo 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src</w:t>
      </w:r>
      <w:proofErr w:type="spellEnd"/>
      <w:r w:rsidRPr="005C0C7F">
        <w:rPr>
          <w:rStyle w:val="Forte"/>
          <w:rFonts w:ascii="Segoe UI" w:hAnsi="Segoe UI" w:cs="Segoe UI"/>
          <w:color w:val="24292E"/>
          <w:highlight w:val="yellow"/>
        </w:rPr>
        <w:t>/index.js</w:t>
      </w:r>
      <w:r w:rsidRPr="005C0C7F">
        <w:rPr>
          <w:rFonts w:ascii="Segoe UI" w:hAnsi="Segoe UI" w:cs="Segoe UI"/>
          <w:color w:val="24292E"/>
          <w:highlight w:val="yellow"/>
        </w:rPr>
        <w:t>.</w:t>
      </w:r>
    </w:p>
    <w:p w:rsidR="005C0C7F" w:rsidRPr="005C0C7F" w:rsidRDefault="005C0C7F" w:rsidP="005C0C7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Administrador</w:t>
      </w:r>
      <w:r w:rsidRPr="005C0C7F">
        <w:rPr>
          <w:rFonts w:ascii="Segoe UI" w:hAnsi="Segoe UI" w:cs="Segoe UI"/>
          <w:color w:val="24292E"/>
          <w:highlight w:val="yellow"/>
        </w:rPr>
        <w:br/>
        <w:t>Aqui ficam todas as pastas de funcionalidades do Administrador. Essas páginas só podem ser acessadas caso o usuário seja um administrador.</w:t>
      </w:r>
      <w:r w:rsidRPr="005C0C7F">
        <w:rPr>
          <w:rFonts w:ascii="Segoe UI" w:hAnsi="Segoe UI" w:cs="Segoe UI"/>
          <w:color w:val="24292E"/>
          <w:highlight w:val="yellow"/>
        </w:rPr>
        <w:br/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Home</w:t>
      </w:r>
      <w:r w:rsidRPr="005C0C7F">
        <w:rPr>
          <w:rFonts w:ascii="Segoe UI" w:hAnsi="Segoe UI" w:cs="Segoe UI"/>
          <w:color w:val="24292E"/>
          <w:highlight w:val="yellow"/>
        </w:rPr>
        <w:t>: A página inicial do administrador, todas as outras páginas só podem ser acessadas através dela.</w:t>
      </w:r>
      <w:r w:rsidRPr="005C0C7F">
        <w:rPr>
          <w:rFonts w:ascii="Segoe UI" w:hAnsi="Segoe UI" w:cs="Segoe UI"/>
          <w:color w:val="24292E"/>
          <w:highlight w:val="yellow"/>
        </w:rPr>
        <w:br/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Médicos/Pacientes/Especialidades/Instituições/Consultas</w:t>
      </w:r>
      <w:r w:rsidRPr="005C0C7F">
        <w:rPr>
          <w:rFonts w:ascii="Segoe UI" w:hAnsi="Segoe UI" w:cs="Segoe UI"/>
          <w:color w:val="24292E"/>
          <w:highlight w:val="yellow"/>
        </w:rPr>
        <w:t>: São pastas onde o administrador poderá alterar ou cadastrar novos dados utilizando a API.</w:t>
      </w:r>
    </w:p>
    <w:p w:rsidR="005C0C7F" w:rsidRPr="005C0C7F" w:rsidRDefault="005C0C7F" w:rsidP="005C0C7F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Usuário</w:t>
      </w:r>
      <w:r w:rsidRPr="005C0C7F">
        <w:rPr>
          <w:rFonts w:ascii="Segoe UI" w:hAnsi="Segoe UI" w:cs="Segoe UI"/>
          <w:color w:val="24292E"/>
          <w:highlight w:val="yellow"/>
        </w:rPr>
        <w:br/>
        <w:t xml:space="preserve">Aqui ficam todas as pastas de funcionalidades de um Usuário autenticado. Não deve ser confundida com a pasta Público. Essas páginas só são acessíveis para um usuário que tenha uma conta e esteja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logado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nela.</w:t>
      </w:r>
      <w:r w:rsidRPr="005C0C7F">
        <w:rPr>
          <w:rFonts w:ascii="Segoe UI" w:hAnsi="Segoe UI" w:cs="Segoe UI"/>
          <w:color w:val="24292E"/>
          <w:highlight w:val="yellow"/>
        </w:rPr>
        <w:br/>
        <w:t>Todas as páginas podem ter diferenças (depende do nível de privilégio do usuário. Exemplo: a página de usuário de um médico terá mais funcionalidades do que a de um paciente) 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Home</w:t>
      </w:r>
      <w:r w:rsidRPr="005C0C7F">
        <w:rPr>
          <w:rFonts w:ascii="Segoe UI" w:hAnsi="Segoe UI" w:cs="Segoe UI"/>
          <w:color w:val="24292E"/>
          <w:highlight w:val="yellow"/>
        </w:rPr>
        <w:t>: A página inicial do usuário, todas as outras páginas só podem ser acessadas através dela. 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Consultas</w:t>
      </w:r>
      <w:r w:rsidRPr="005C0C7F">
        <w:rPr>
          <w:rFonts w:ascii="Segoe UI" w:hAnsi="Segoe UI" w:cs="Segoe UI"/>
          <w:color w:val="24292E"/>
          <w:highlight w:val="yellow"/>
        </w:rPr>
        <w:t>: Aqui ficará todas as informações de todas as consultas desse usuário. Médicos poderão alterar algumas informações delas enquanto pacientes poderão apenas visualiza-las.</w:t>
      </w:r>
    </w:p>
    <w:p w:rsidR="005C0C7F" w:rsidRPr="005C0C7F" w:rsidRDefault="005C0C7F" w:rsidP="005C0C7F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Publico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br/>
        <w:t xml:space="preserve">Aqui ficam todas as páginas que podem ser acessadas por qualquer pessoa independentemente de estar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logada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  <w:r w:rsidRPr="005C0C7F">
        <w:rPr>
          <w:rFonts w:ascii="Segoe UI" w:hAnsi="Segoe UI" w:cs="Segoe UI"/>
          <w:color w:val="24292E"/>
          <w:highlight w:val="yellow"/>
        </w:rPr>
        <w:br/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Home</w:t>
      </w:r>
      <w:r w:rsidRPr="005C0C7F">
        <w:rPr>
          <w:rFonts w:ascii="Segoe UI" w:hAnsi="Segoe UI" w:cs="Segoe UI"/>
          <w:color w:val="24292E"/>
          <w:highlight w:val="yellow"/>
        </w:rPr>
        <w:t xml:space="preserve">: A página inicial da aplicação, todos os usuários começam aqui caso não estejam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logados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 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Login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: Aqui é a página onde qualquer pessoa pode entrar em sua conta e ter acesso a todas as funções de um Administrador ou Usuário.</w:t>
      </w:r>
      <w:r w:rsidRPr="005C0C7F">
        <w:rPr>
          <w:rFonts w:ascii="Segoe UI" w:hAnsi="Segoe UI" w:cs="Segoe UI"/>
          <w:color w:val="24292E"/>
          <w:highlight w:val="yellow"/>
        </w:rPr>
        <w:br/>
        <w:t>Falhas: Páginas que são acessadas apenas quando o usuário tenta acessar uma página que não existe ou que ele não tem permissão.</w:t>
      </w:r>
    </w:p>
    <w:p w:rsidR="005C0C7F" w:rsidRPr="005C0C7F" w:rsidRDefault="005C0C7F" w:rsidP="005C0C7F">
      <w:pPr>
        <w:pStyle w:val="Ttulo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  <w:highlight w:val="yellow"/>
        </w:rPr>
      </w:pPr>
      <w:r w:rsidRPr="005C0C7F">
        <w:rPr>
          <w:rFonts w:ascii="Segoe UI" w:hAnsi="Segoe UI" w:cs="Segoe UI"/>
          <w:color w:val="24292E"/>
          <w:sz w:val="21"/>
          <w:szCs w:val="21"/>
          <w:highlight w:val="yellow"/>
        </w:rPr>
        <w:t>2.1.2. Componentes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Nesta pasta ficarão partes que são reutilizadas em várias pastas (um bom exemplo é o Cabeçalho)</w:t>
      </w:r>
    </w:p>
    <w:p w:rsidR="005C0C7F" w:rsidRPr="005C0C7F" w:rsidRDefault="005C0C7F" w:rsidP="005C0C7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Feedback</w:t>
      </w:r>
      <w:r w:rsidRPr="005C0C7F">
        <w:rPr>
          <w:rFonts w:ascii="Segoe UI" w:hAnsi="Segoe UI" w:cs="Segoe UI"/>
          <w:color w:val="24292E"/>
          <w:highlight w:val="yellow"/>
        </w:rPr>
        <w:br/>
        <w:t>Pasta onde tem qualquer componente responsável por retornar uma mensagem ao usuário.</w:t>
      </w:r>
    </w:p>
    <w:p w:rsidR="005C0C7F" w:rsidRPr="005C0C7F" w:rsidRDefault="005C0C7F" w:rsidP="005C0C7F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Partes</w:t>
      </w:r>
      <w:r w:rsidRPr="005C0C7F">
        <w:rPr>
          <w:rFonts w:ascii="Segoe UI" w:hAnsi="Segoe UI" w:cs="Segoe UI"/>
          <w:color w:val="24292E"/>
          <w:highlight w:val="yellow"/>
        </w:rPr>
        <w:br/>
        <w:t>São componentes comuns que compõem as paginas</w:t>
      </w:r>
    </w:p>
    <w:p w:rsidR="005C0C7F" w:rsidRPr="005C0C7F" w:rsidRDefault="005C0C7F" w:rsidP="005C0C7F">
      <w:pPr>
        <w:pStyle w:val="Ttulo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  <w:highlight w:val="yellow"/>
        </w:rPr>
      </w:pPr>
      <w:r w:rsidRPr="005C0C7F">
        <w:rPr>
          <w:rFonts w:ascii="Segoe UI" w:hAnsi="Segoe UI" w:cs="Segoe UI"/>
          <w:color w:val="24292E"/>
          <w:sz w:val="21"/>
          <w:szCs w:val="21"/>
          <w:highlight w:val="yellow"/>
        </w:rPr>
        <w:lastRenderedPageBreak/>
        <w:t>2.1.3. Recursos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Qualquer outro recurso que é usado pelas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do site (fotos/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videos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/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icones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/arquivos de estilização)</w:t>
      </w:r>
    </w:p>
    <w:p w:rsidR="005C0C7F" w:rsidRPr="005C0C7F" w:rsidRDefault="005C0C7F" w:rsidP="005C0C7F">
      <w:pPr>
        <w:pStyle w:val="Ttulo5"/>
        <w:shd w:val="clear" w:color="auto" w:fill="FFFFFF"/>
        <w:spacing w:before="360" w:after="240"/>
        <w:rPr>
          <w:rFonts w:ascii="Segoe UI" w:hAnsi="Segoe UI" w:cs="Segoe UI"/>
          <w:color w:val="24292E"/>
          <w:sz w:val="21"/>
          <w:szCs w:val="21"/>
          <w:highlight w:val="yellow"/>
        </w:rPr>
      </w:pPr>
      <w:r w:rsidRPr="005C0C7F">
        <w:rPr>
          <w:rFonts w:ascii="Segoe UI" w:hAnsi="Segoe UI" w:cs="Segoe UI"/>
          <w:color w:val="24292E"/>
          <w:sz w:val="21"/>
          <w:szCs w:val="21"/>
          <w:highlight w:val="yellow"/>
        </w:rPr>
        <w:t>2.1.4. Services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Todos scripts que são usados e compartilhados por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varias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(e sim, poderia haver mais arquivos e eles poderiam estar mais organizados. Só que por agora está bom)</w:t>
      </w:r>
    </w:p>
    <w:p w:rsidR="005C0C7F" w:rsidRPr="005C0C7F" w:rsidRDefault="005C0C7F" w:rsidP="005C0C7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Autenticacao.TokenUsuario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br/>
        <w:t xml:space="preserve">Busca o valor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token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armazenado localmente e o retorna</w:t>
      </w:r>
    </w:p>
    <w:p w:rsidR="005C0C7F" w:rsidRPr="005C0C7F" w:rsidRDefault="005C0C7F" w:rsidP="005C0C7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Autenticacao.jwtParse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br/>
        <w:t xml:space="preserve">Converte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token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metodo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Autenticacao.TokenUsuario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 e envia para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metodo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Autenticacao.TokenValido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 se ele for valido , o retorna em forma de objeto , se não , retorna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null</w:t>
      </w:r>
      <w:proofErr w:type="spellEnd"/>
    </w:p>
    <w:p w:rsidR="005C0C7F" w:rsidRPr="005C0C7F" w:rsidRDefault="005C0C7F" w:rsidP="005C0C7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Autenticacao.TokenValido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br/>
        <w:t xml:space="preserve">Verifica se a data de espiração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token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é menor do que a data atual. Se ela </w:t>
      </w:r>
      <w:proofErr w:type="gramStart"/>
      <w:r w:rsidRPr="005C0C7F">
        <w:rPr>
          <w:rFonts w:ascii="Segoe UI" w:hAnsi="Segoe UI" w:cs="Segoe UI"/>
          <w:color w:val="24292E"/>
          <w:highlight w:val="yellow"/>
        </w:rPr>
        <w:t>for ,</w:t>
      </w:r>
      <w:proofErr w:type="gramEnd"/>
      <w:r w:rsidRPr="005C0C7F">
        <w:rPr>
          <w:rFonts w:ascii="Segoe UI" w:hAnsi="Segoe UI" w:cs="Segoe UI"/>
          <w:color w:val="24292E"/>
          <w:highlight w:val="yellow"/>
        </w:rPr>
        <w:t xml:space="preserve"> ele ainda é valido.</w:t>
      </w:r>
    </w:p>
    <w:p w:rsidR="005C0C7F" w:rsidRPr="005C0C7F" w:rsidRDefault="005C0C7F" w:rsidP="005C0C7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ApiService.chamada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br/>
        <w:t xml:space="preserve">Uma promessa que pode fazer 4 ações diferentes. Essa promessa precisa ter um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endpoint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(parte do link da API) para saber onde deverá ser feita a requisição.</w:t>
      </w:r>
      <w:r w:rsidRPr="005C0C7F">
        <w:rPr>
          <w:rFonts w:ascii="Segoe UI" w:hAnsi="Segoe UI" w:cs="Segoe UI"/>
          <w:color w:val="24292E"/>
          <w:highlight w:val="yellow"/>
        </w:rPr>
        <w:br/>
        <w:t xml:space="preserve">Os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metodos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dessa promessa serão o que será feito nessa requisição (Alterar valores , cadastrar , enviar , buscar ,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etc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).</w:t>
      </w:r>
    </w:p>
    <w:p w:rsidR="005C0C7F" w:rsidRPr="005C0C7F" w:rsidRDefault="005C0C7F" w:rsidP="005C0C7F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5C0C7F">
        <w:rPr>
          <w:rStyle w:val="Forte"/>
          <w:rFonts w:ascii="Segoe UI" w:hAnsi="Segoe UI" w:cs="Segoe UI"/>
          <w:color w:val="24292E"/>
          <w:highlight w:val="yellow"/>
        </w:rPr>
        <w:t>Login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:</w:t>
      </w:r>
      <w:proofErr w:type="gramEnd"/>
      <w:r w:rsidRPr="005C0C7F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Metodo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uti apenas para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 Semelhante ao </w:t>
      </w:r>
      <w:proofErr w:type="gramStart"/>
      <w:r w:rsidRPr="005C0C7F">
        <w:rPr>
          <w:rStyle w:val="nfase"/>
          <w:rFonts w:ascii="Segoe UI" w:hAnsi="Segoe UI" w:cs="Segoe UI"/>
          <w:color w:val="24292E"/>
          <w:highlight w:val="yellow"/>
        </w:rPr>
        <w:t>CADASTRAR</w:t>
      </w:r>
      <w:r w:rsidRPr="005C0C7F">
        <w:rPr>
          <w:rFonts w:ascii="Segoe UI" w:hAnsi="Segoe UI" w:cs="Segoe UI"/>
          <w:color w:val="24292E"/>
          <w:highlight w:val="yellow"/>
        </w:rPr>
        <w:t> ,</w:t>
      </w:r>
      <w:proofErr w:type="gramEnd"/>
      <w:r w:rsidRPr="005C0C7F">
        <w:rPr>
          <w:rFonts w:ascii="Segoe UI" w:hAnsi="Segoe UI" w:cs="Segoe UI"/>
          <w:color w:val="24292E"/>
          <w:highlight w:val="yellow"/>
        </w:rPr>
        <w:t xml:space="preserve"> mas este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metodo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não precisa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token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</w:p>
    <w:p w:rsidR="005C0C7F" w:rsidRPr="005C0C7F" w:rsidRDefault="005C0C7F" w:rsidP="005C0C7F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gramStart"/>
      <w:r w:rsidRPr="005C0C7F">
        <w:rPr>
          <w:rStyle w:val="Forte"/>
          <w:rFonts w:ascii="Segoe UI" w:hAnsi="Segoe UI" w:cs="Segoe UI"/>
          <w:color w:val="24292E"/>
          <w:highlight w:val="yellow"/>
        </w:rPr>
        <w:t>Alterar</w:t>
      </w:r>
      <w:r w:rsidRPr="005C0C7F">
        <w:rPr>
          <w:rFonts w:ascii="Segoe UI" w:hAnsi="Segoe UI" w:cs="Segoe UI"/>
          <w:color w:val="24292E"/>
          <w:highlight w:val="yellow"/>
        </w:rPr>
        <w:t> :</w:t>
      </w:r>
      <w:proofErr w:type="gramEnd"/>
      <w:r w:rsidRPr="005C0C7F">
        <w:rPr>
          <w:rFonts w:ascii="Segoe UI" w:hAnsi="Segoe UI" w:cs="Segoe UI"/>
          <w:color w:val="24292E"/>
          <w:highlight w:val="yellow"/>
        </w:rPr>
        <w:t xml:space="preserve"> Envia uma requisição na API para alterar algum valor (precisa de um corpo para ser enviado , ou seja um objeto que se encaixe no padrão da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endpoint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API)</w:t>
      </w:r>
    </w:p>
    <w:p w:rsidR="005C0C7F" w:rsidRPr="005C0C7F" w:rsidRDefault="005C0C7F" w:rsidP="005C0C7F">
      <w:pPr>
        <w:numPr>
          <w:ilvl w:val="1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gramStart"/>
      <w:r w:rsidRPr="005C0C7F">
        <w:rPr>
          <w:rStyle w:val="Forte"/>
          <w:rFonts w:ascii="Segoe UI" w:hAnsi="Segoe UI" w:cs="Segoe UI"/>
          <w:color w:val="24292E"/>
          <w:highlight w:val="yellow"/>
        </w:rPr>
        <w:t>Cadastrar</w:t>
      </w:r>
      <w:r w:rsidRPr="005C0C7F">
        <w:rPr>
          <w:rFonts w:ascii="Segoe UI" w:hAnsi="Segoe UI" w:cs="Segoe UI"/>
          <w:color w:val="24292E"/>
          <w:highlight w:val="yellow"/>
        </w:rPr>
        <w:t> :</w:t>
      </w:r>
      <w:proofErr w:type="gramEnd"/>
      <w:r w:rsidRPr="005C0C7F">
        <w:rPr>
          <w:rFonts w:ascii="Segoe UI" w:hAnsi="Segoe UI" w:cs="Segoe UI"/>
          <w:color w:val="24292E"/>
          <w:highlight w:val="yellow"/>
        </w:rPr>
        <w:t xml:space="preserve"> Envia uma requisição na API para enviar um valor (possivelmente inseri-lo no banco de dados) , assim como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metodo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ALTERAR</w:t>
      </w:r>
      <w:r w:rsidRPr="005C0C7F">
        <w:rPr>
          <w:rFonts w:ascii="Segoe UI" w:hAnsi="Segoe UI" w:cs="Segoe UI"/>
          <w:color w:val="24292E"/>
          <w:highlight w:val="yellow"/>
        </w:rPr>
        <w:t xml:space="preserve"> , precisa de um corpo que se encaixe com o valor aceito no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endpoint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da API</w:t>
      </w:r>
    </w:p>
    <w:p w:rsidR="005C0C7F" w:rsidRPr="005C0C7F" w:rsidRDefault="005C0C7F" w:rsidP="005C0C7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Cabecalho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br/>
        <w:t xml:space="preserve">Recebe os valores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token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(armazenado localmente), verifica se ele não é nulo e qual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nivel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privilegio dele e retorna um cabeçalho com as funcionalidades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disponiveis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para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</w:p>
    <w:p w:rsidR="005C0C7F" w:rsidRPr="005C0C7F" w:rsidRDefault="005C0C7F" w:rsidP="005C0C7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Enums.enumParse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br/>
        <w:t>Converte uma enumeração do tipo 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EnSituacaoConsulta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 para um valor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numerico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sendo :</w:t>
      </w:r>
    </w:p>
    <w:p w:rsidR="005C0C7F" w:rsidRPr="005C0C7F" w:rsidRDefault="005C0C7F" w:rsidP="005C0C7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1 =</w:t>
      </w:r>
      <w:proofErr w:type="gramStart"/>
      <w:r w:rsidRPr="005C0C7F">
        <w:rPr>
          <w:rFonts w:ascii="Segoe UI" w:hAnsi="Segoe UI" w:cs="Segoe UI"/>
          <w:color w:val="24292E"/>
          <w:highlight w:val="yellow"/>
        </w:rPr>
        <w:t>&gt; Aguardando</w:t>
      </w:r>
      <w:proofErr w:type="gramEnd"/>
    </w:p>
    <w:p w:rsidR="005C0C7F" w:rsidRPr="005C0C7F" w:rsidRDefault="005C0C7F" w:rsidP="005C0C7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2 =&gt;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Concluida</w:t>
      </w:r>
      <w:proofErr w:type="spellEnd"/>
    </w:p>
    <w:p w:rsidR="005C0C7F" w:rsidRPr="005C0C7F" w:rsidRDefault="005C0C7F" w:rsidP="005C0C7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3 =</w:t>
      </w:r>
      <w:proofErr w:type="gramStart"/>
      <w:r w:rsidRPr="005C0C7F">
        <w:rPr>
          <w:rFonts w:ascii="Segoe UI" w:hAnsi="Segoe UI" w:cs="Segoe UI"/>
          <w:color w:val="24292E"/>
          <w:highlight w:val="yellow"/>
        </w:rPr>
        <w:t>&gt; Cancelada</w:t>
      </w:r>
      <w:proofErr w:type="gramEnd"/>
    </w:p>
    <w:p w:rsidR="005C0C7F" w:rsidRPr="005C0C7F" w:rsidRDefault="005C0C7F" w:rsidP="005C0C7F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Cronograma do projeto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Aqui ficara o cronograma do projeto (Iniciado de 12/04 e finalizado dia 26/04).</w:t>
      </w:r>
      <w:r w:rsidRPr="005C0C7F">
        <w:rPr>
          <w:rFonts w:ascii="Segoe UI" w:hAnsi="Segoe UI" w:cs="Segoe UI"/>
          <w:color w:val="24292E"/>
          <w:highlight w:val="yellow"/>
        </w:rPr>
        <w:br/>
        <w:t>Para melhores informações tem o </w:t>
      </w:r>
      <w:hyperlink r:id="rId23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cronograma.png</w:t>
        </w:r>
      </w:hyperlink>
      <w:r w:rsidRPr="005C0C7F">
        <w:rPr>
          <w:rFonts w:ascii="Segoe UI" w:hAnsi="Segoe UI" w:cs="Segoe UI"/>
          <w:color w:val="24292E"/>
          <w:highlight w:val="yellow"/>
        </w:rPr>
        <w:t> e </w:t>
      </w:r>
      <w:hyperlink r:id="rId24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README.md</w:t>
        </w:r>
      </w:hyperlink>
      <w:r w:rsidRPr="005C0C7F">
        <w:rPr>
          <w:rFonts w:ascii="Segoe UI" w:hAnsi="Segoe UI" w:cs="Segoe UI"/>
          <w:color w:val="24292E"/>
          <w:highlight w:val="yellow"/>
        </w:rPr>
        <w:t> na pasta Informações do projeto.</w:t>
      </w:r>
    </w:p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lastRenderedPageBreak/>
        <w:t>Utilizando o projeto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É um site simples onde tentei focar mais em UX do que no layout então não precisa de muitas informações de como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usa-lo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, só deixarei algumas informações.</w:t>
      </w:r>
      <w:r w:rsidRPr="005C0C7F">
        <w:rPr>
          <w:rFonts w:ascii="Segoe UI" w:hAnsi="Segoe UI" w:cs="Segoe UI"/>
          <w:color w:val="24292E"/>
          <w:highlight w:val="yellow"/>
        </w:rPr>
        <w:br/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 xml:space="preserve">Não é 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possivel</w:t>
      </w:r>
      <w:proofErr w:type="spellEnd"/>
      <w:r w:rsidRPr="005C0C7F">
        <w:rPr>
          <w:rStyle w:val="Forte"/>
          <w:rFonts w:ascii="Segoe UI" w:hAnsi="Segoe UI" w:cs="Segoe UI"/>
          <w:color w:val="24292E"/>
          <w:highlight w:val="yellow"/>
        </w:rPr>
        <w:t xml:space="preserve"> (ainda) recuperar e alterar a sua senha</w:t>
      </w:r>
      <w:r w:rsidRPr="005C0C7F">
        <w:rPr>
          <w:rFonts w:ascii="Segoe UI" w:hAnsi="Segoe UI" w:cs="Segoe UI"/>
          <w:color w:val="24292E"/>
          <w:highlight w:val="yellow"/>
        </w:rPr>
        <w:t>.</w:t>
      </w:r>
      <w:r w:rsidRPr="005C0C7F">
        <w:rPr>
          <w:rFonts w:ascii="Segoe UI" w:hAnsi="Segoe UI" w:cs="Segoe UI"/>
          <w:color w:val="24292E"/>
          <w:highlight w:val="yellow"/>
        </w:rPr>
        <w:br/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 xml:space="preserve">Somente um administrador pode cadastrar novos 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Usuarios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 . Então você deve ter pelo menos um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cadastrado no banco de dados (com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privilegios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administrador) para poder usar a aplicação.</w:t>
      </w:r>
      <w:r w:rsidRPr="005C0C7F">
        <w:rPr>
          <w:rFonts w:ascii="Segoe UI" w:hAnsi="Segoe UI" w:cs="Segoe UI"/>
          <w:color w:val="24292E"/>
          <w:highlight w:val="yellow"/>
        </w:rPr>
        <w:br/>
        <w:t>Ainda não existe filtragem de consultas.</w:t>
      </w:r>
      <w:r w:rsidRPr="005C0C7F">
        <w:rPr>
          <w:rFonts w:ascii="Segoe UI" w:hAnsi="Segoe UI" w:cs="Segoe UI"/>
          <w:color w:val="24292E"/>
          <w:highlight w:val="yellow"/>
        </w:rPr>
        <w:br/>
        <w:t>Para criar um 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Paciente</w:t>
      </w:r>
      <w:r w:rsidRPr="005C0C7F">
        <w:rPr>
          <w:rFonts w:ascii="Segoe UI" w:hAnsi="Segoe UI" w:cs="Segoe UI"/>
          <w:color w:val="24292E"/>
          <w:highlight w:val="yellow"/>
        </w:rPr>
        <w:t> ou 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Medico</w:t>
      </w:r>
      <w:r w:rsidRPr="005C0C7F">
        <w:rPr>
          <w:rFonts w:ascii="Segoe UI" w:hAnsi="Segoe UI" w:cs="Segoe UI"/>
          <w:color w:val="24292E"/>
          <w:highlight w:val="yellow"/>
        </w:rPr>
        <w:t> você precisa criar um 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 antes com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nivel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privilegio desejado.</w:t>
      </w:r>
      <w:r w:rsidRPr="005C0C7F">
        <w:rPr>
          <w:rFonts w:ascii="Segoe UI" w:hAnsi="Segoe UI" w:cs="Segoe UI"/>
          <w:color w:val="24292E"/>
          <w:highlight w:val="yellow"/>
        </w:rPr>
        <w:br/>
        <w:t xml:space="preserve">O site ainda não tem todas as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sua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funcionalidades (Mas está completo por agora).</w:t>
      </w:r>
    </w:p>
    <w:p w:rsidR="005C0C7F" w:rsidRPr="005C0C7F" w:rsidRDefault="005C0C7F" w:rsidP="005C0C7F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Iniciando projeto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Para iniciar o projeto</w:t>
      </w:r>
    </w:p>
    <w:p w:rsidR="005C0C7F" w:rsidRPr="005C0C7F" w:rsidRDefault="005C0C7F" w:rsidP="005C0C7F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Permissões</w:t>
      </w:r>
    </w:p>
    <w:p w:rsidR="005C0C7F" w:rsidRPr="005C0C7F" w:rsidRDefault="005C0C7F" w:rsidP="005C0C7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Administradores</w:t>
      </w:r>
      <w:r w:rsidRPr="005C0C7F">
        <w:rPr>
          <w:rFonts w:ascii="Segoe UI" w:hAnsi="Segoe UI" w:cs="Segoe UI"/>
          <w:color w:val="24292E"/>
          <w:highlight w:val="yellow"/>
        </w:rPr>
        <w:t xml:space="preserve"> tem acesso a todas as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do site.</w:t>
      </w:r>
    </w:p>
    <w:p w:rsidR="005C0C7F" w:rsidRPr="005C0C7F" w:rsidRDefault="005C0C7F" w:rsidP="005C0C7F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Administradores</w:t>
      </w:r>
      <w:r w:rsidRPr="005C0C7F">
        <w:rPr>
          <w:rFonts w:ascii="Segoe UI" w:hAnsi="Segoe UI" w:cs="Segoe UI"/>
          <w:color w:val="24292E"/>
          <w:highlight w:val="yellow"/>
        </w:rPr>
        <w:t xml:space="preserve"> podem cadastrar e alterar dados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/ Pacientes /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Medicos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/ Consultas / Clinicas.</w:t>
      </w:r>
    </w:p>
    <w:p w:rsidR="005C0C7F" w:rsidRPr="005C0C7F" w:rsidRDefault="005C0C7F" w:rsidP="005C0C7F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Administradores</w:t>
      </w:r>
      <w:r w:rsidRPr="005C0C7F">
        <w:rPr>
          <w:rFonts w:ascii="Segoe UI" w:hAnsi="Segoe UI" w:cs="Segoe UI"/>
          <w:color w:val="24292E"/>
          <w:highlight w:val="yellow"/>
        </w:rPr>
        <w:t xml:space="preserve"> não podem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adcionar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descrição às consultas.</w:t>
      </w:r>
    </w:p>
    <w:p w:rsidR="005C0C7F" w:rsidRPr="005C0C7F" w:rsidRDefault="005C0C7F" w:rsidP="005C0C7F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Administradores</w:t>
      </w:r>
      <w:r w:rsidRPr="005C0C7F">
        <w:rPr>
          <w:rFonts w:ascii="Segoe UI" w:hAnsi="Segoe UI" w:cs="Segoe UI"/>
          <w:color w:val="24292E"/>
          <w:highlight w:val="yellow"/>
        </w:rPr>
        <w:t xml:space="preserve"> não podem ter consultas e então não tem acesso 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visualizar suas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proprias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consultas.</w:t>
      </w:r>
    </w:p>
    <w:p w:rsidR="005C0C7F" w:rsidRPr="005C0C7F" w:rsidRDefault="005C0C7F" w:rsidP="005C0C7F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Medicos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e 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Pacientes</w:t>
      </w:r>
      <w:r w:rsidRPr="005C0C7F">
        <w:rPr>
          <w:rFonts w:ascii="Segoe UI" w:hAnsi="Segoe UI" w:cs="Segoe UI"/>
          <w:color w:val="24292E"/>
          <w:highlight w:val="yellow"/>
        </w:rPr>
        <w:t xml:space="preserve"> tem o mesmo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nivel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acesso podendo acessar </w:t>
      </w:r>
      <w:proofErr w:type="gramStart"/>
      <w:r w:rsidRPr="005C0C7F">
        <w:rPr>
          <w:rFonts w:ascii="Segoe UI" w:hAnsi="Segoe UI" w:cs="Segoe UI"/>
          <w:color w:val="24292E"/>
          <w:highlight w:val="yellow"/>
        </w:rPr>
        <w:t>as mesma</w:t>
      </w:r>
      <w:proofErr w:type="gramEnd"/>
      <w:r w:rsidRPr="005C0C7F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só que com</w:t>
      </w:r>
    </w:p>
    <w:p w:rsidR="005C0C7F" w:rsidRPr="005C0C7F" w:rsidRDefault="005C0C7F" w:rsidP="005C0C7F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Medicos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só podem alterar a descrição de suas consultas.</w:t>
      </w:r>
    </w:p>
    <w:p w:rsidR="005C0C7F" w:rsidRPr="005C0C7F" w:rsidRDefault="005C0C7F" w:rsidP="005C0C7F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Validação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O site tem uma validação boa, mas não é o foco principal deixar o front-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end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com tanta segurança assim, então algumas vezes os dados vão até a API para serem validados ao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inves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serem validados ali mesmo.</w:t>
      </w:r>
      <w:r w:rsidRPr="005C0C7F">
        <w:rPr>
          <w:rFonts w:ascii="Segoe UI" w:hAnsi="Segoe UI" w:cs="Segoe UI"/>
          <w:color w:val="24292E"/>
          <w:highlight w:val="yellow"/>
        </w:rPr>
        <w:br/>
        <w:t xml:space="preserve">Grande parte dos dados que são validados são coisas simples como valores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requiridos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ou algo fora do padrão (como por exemplo inserir uma senha com menos de 8 caracteres). Mas a maioria dos dados são validados na API (Veja : 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fldChar w:fldCharType="begin"/>
      </w:r>
      <w:r w:rsidRPr="005C0C7F">
        <w:rPr>
          <w:rFonts w:ascii="Segoe UI" w:hAnsi="Segoe UI" w:cs="Segoe UI"/>
          <w:color w:val="24292E"/>
          <w:highlight w:val="yellow"/>
        </w:rPr>
        <w:instrText xml:space="preserve"> HYPERLINK "https://github.com/Chingling152/WebApi-SPMedGroup" \l "Valida%C3%A7%C3%A3o-e-Autoriza%C3%A7%C3%A3o" </w:instrText>
      </w:r>
      <w:r w:rsidRPr="005C0C7F">
        <w:rPr>
          <w:rFonts w:ascii="Segoe UI" w:hAnsi="Segoe UI" w:cs="Segoe UI"/>
          <w:color w:val="24292E"/>
          <w:highlight w:val="yellow"/>
        </w:rPr>
        <w:fldChar w:fldCharType="separate"/>
      </w:r>
      <w:r w:rsidRPr="005C0C7F">
        <w:rPr>
          <w:rStyle w:val="Hyperlink"/>
          <w:rFonts w:ascii="Segoe UI" w:hAnsi="Segoe UI" w:cs="Segoe UI"/>
          <w:color w:val="0366D6"/>
          <w:highlight w:val="yellow"/>
        </w:rPr>
        <w:t>Api</w:t>
      </w:r>
      <w:proofErr w:type="spellEnd"/>
      <w:r w:rsidRPr="005C0C7F">
        <w:rPr>
          <w:rStyle w:val="Hyperlink"/>
          <w:rFonts w:ascii="Segoe UI" w:hAnsi="Segoe UI" w:cs="Segoe UI"/>
          <w:color w:val="0366D6"/>
          <w:highlight w:val="yellow"/>
        </w:rPr>
        <w:t xml:space="preserve"> : Validação e Autenticação</w:t>
      </w:r>
      <w:r w:rsidRPr="005C0C7F">
        <w:rPr>
          <w:rFonts w:ascii="Segoe UI" w:hAnsi="Segoe UI" w:cs="Segoe UI"/>
          <w:color w:val="24292E"/>
          <w:highlight w:val="yellow"/>
        </w:rPr>
        <w:fldChar w:fldCharType="end"/>
      </w:r>
      <w:r w:rsidRPr="005C0C7F">
        <w:rPr>
          <w:rFonts w:ascii="Segoe UI" w:hAnsi="Segoe UI" w:cs="Segoe UI"/>
          <w:color w:val="24292E"/>
          <w:highlight w:val="yellow"/>
        </w:rPr>
        <w:t>)</w:t>
      </w:r>
    </w:p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t>Prototipação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O site teve prototipação, mas depois que os prazos foram apertando e eu vi que isso estava tomando muito tempo meu , eu tive que pular direto pra a parte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codigo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  <w:r w:rsidRPr="005C0C7F">
        <w:rPr>
          <w:rFonts w:ascii="Segoe UI" w:hAnsi="Segoe UI" w:cs="Segoe UI"/>
          <w:color w:val="24292E"/>
          <w:highlight w:val="yellow"/>
        </w:rPr>
        <w:br/>
        <w:t xml:space="preserve">O resultados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tambem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não foram iguais.</w:t>
      </w:r>
    </w:p>
    <w:p w:rsidR="005C0C7F" w:rsidRPr="005C0C7F" w:rsidRDefault="005C0C7F" w:rsidP="005C0C7F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Fonts w:ascii="Segoe UI" w:hAnsi="Segoe UI" w:cs="Segoe UI"/>
          <w:color w:val="24292E"/>
          <w:highlight w:val="yellow"/>
        </w:rPr>
        <w:lastRenderedPageBreak/>
        <w:t>Wireframe</w:t>
      </w:r>
      <w:proofErr w:type="spellEnd"/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Todos os layouts de baixa fidelidade estão aqui (Web e mobile (mobile será movido para outro projeto)) </w:t>
      </w:r>
      <w:hyperlink r:id="rId25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Neste Link</w:t>
        </w:r>
      </w:hyperlink>
      <w:r w:rsidRPr="005C0C7F">
        <w:rPr>
          <w:rFonts w:ascii="Segoe UI" w:hAnsi="Segoe UI" w:cs="Segoe UI"/>
          <w:color w:val="24292E"/>
          <w:highlight w:val="yellow"/>
        </w:rPr>
        <w:t xml:space="preserve">. A prototipação mobile não tem muito a ver com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resposividade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(afinal o site não ficou totalmente responsivo mesmo eu utilizando </w:t>
      </w:r>
      <w:proofErr w:type="spellStart"/>
      <w:proofErr w:type="gramStart"/>
      <w:r w:rsidRPr="005C0C7F">
        <w:rPr>
          <w:rFonts w:ascii="Segoe UI" w:hAnsi="Segoe UI" w:cs="Segoe UI"/>
          <w:color w:val="24292E"/>
          <w:highlight w:val="yellow"/>
        </w:rPr>
        <w:t>display:grid</w:t>
      </w:r>
      <w:proofErr w:type="spellEnd"/>
      <w:proofErr w:type="gramEnd"/>
      <w:r w:rsidRPr="005C0C7F">
        <w:rPr>
          <w:rFonts w:ascii="Segoe UI" w:hAnsi="Segoe UI" w:cs="Segoe UI"/>
          <w:color w:val="24292E"/>
          <w:highlight w:val="yellow"/>
        </w:rPr>
        <w:t xml:space="preserve"> )</w:t>
      </w:r>
    </w:p>
    <w:p w:rsidR="005C0C7F" w:rsidRPr="005C0C7F" w:rsidRDefault="005C0C7F" w:rsidP="005C0C7F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Design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O design de alta fidelidade não foi algo tão preciso quando os de baixa fidelidade.</w:t>
      </w:r>
      <w:r w:rsidRPr="005C0C7F">
        <w:rPr>
          <w:rFonts w:ascii="Segoe UI" w:hAnsi="Segoe UI" w:cs="Segoe UI"/>
          <w:color w:val="24292E"/>
          <w:highlight w:val="yellow"/>
        </w:rPr>
        <w:br/>
        <w:t>Talvez aqui eu deixe uma foto de comparação do projeto final e a Prototipação.</w:t>
      </w:r>
    </w:p>
    <w:p w:rsid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5C0C7F">
        <w:rPr>
          <w:rFonts w:ascii="Segoe UI" w:hAnsi="Segoe UI" w:cs="Segoe UI"/>
          <w:color w:val="24292E"/>
          <w:highlight w:val="yellow"/>
        </w:rPr>
        <w:t>Links</w:t>
      </w:r>
    </w:p>
    <w:p w:rsidR="00F5247B" w:rsidRDefault="00F5247B" w:rsidP="009A3F87"/>
    <w:p w:rsidR="00F5247B" w:rsidRDefault="00F5247B" w:rsidP="009A3F87"/>
    <w:p w:rsidR="00F5247B" w:rsidRDefault="00F5247B" w:rsidP="009A3F87"/>
    <w:p w:rsidR="00F5247B" w:rsidRDefault="00F5247B" w:rsidP="009A3F87"/>
    <w:p w:rsidR="00F5247B" w:rsidRDefault="00F5247B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7" w:name="_Toc533767859"/>
      <w:r>
        <w:lastRenderedPageBreak/>
        <w:t>Mobile</w:t>
      </w:r>
      <w:bookmarkEnd w:id="17"/>
    </w:p>
    <w:p w:rsidR="009A3F87" w:rsidRDefault="009A3F87" w:rsidP="009A3F87"/>
    <w:p w:rsidR="005C0C7F" w:rsidRDefault="005C0C7F" w:rsidP="009A3F87"/>
    <w:p w:rsidR="005C0C7F" w:rsidRP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Instalação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Para que o projeto funcione você precisará </w:t>
      </w:r>
      <w:proofErr w:type="gramStart"/>
      <w:r w:rsidRPr="005C0C7F">
        <w:rPr>
          <w:rFonts w:ascii="Segoe UI" w:hAnsi="Segoe UI" w:cs="Segoe UI"/>
          <w:color w:val="24292E"/>
          <w:highlight w:val="yellow"/>
        </w:rPr>
        <w:t>ter :</w:t>
      </w:r>
      <w:proofErr w:type="gramEnd"/>
    </w:p>
    <w:p w:rsidR="005C0C7F" w:rsidRPr="005C0C7F" w:rsidRDefault="005C0C7F" w:rsidP="005C0C7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hyperlink r:id="rId26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Banco de dados</w:t>
        </w:r>
      </w:hyperlink>
    </w:p>
    <w:p w:rsidR="005C0C7F" w:rsidRPr="005C0C7F" w:rsidRDefault="005C0C7F" w:rsidP="005C0C7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hyperlink r:id="rId27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API</w:t>
        </w:r>
      </w:hyperlink>
      <w:r w:rsidRPr="005C0C7F">
        <w:rPr>
          <w:rFonts w:ascii="Segoe UI" w:hAnsi="Segoe UI" w:cs="Segoe UI"/>
          <w:color w:val="24292E"/>
          <w:highlight w:val="yellow"/>
        </w:rPr>
        <w:t> (E todos seus requisitos)</w:t>
      </w:r>
    </w:p>
    <w:p w:rsidR="005C0C7F" w:rsidRPr="005C0C7F" w:rsidRDefault="005C0C7F" w:rsidP="005C0C7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hyperlink r:id="rId28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 xml:space="preserve">Node.js , JDK e </w:t>
        </w:r>
        <w:proofErr w:type="spellStart"/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Android</w:t>
        </w:r>
        <w:proofErr w:type="spellEnd"/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 xml:space="preserve"> SDK</w:t>
        </w:r>
      </w:hyperlink>
      <w:r w:rsidRPr="005C0C7F">
        <w:rPr>
          <w:rFonts w:ascii="Segoe UI" w:hAnsi="Segoe UI" w:cs="Segoe UI"/>
          <w:color w:val="24292E"/>
          <w:highlight w:val="yellow"/>
        </w:rPr>
        <w:br/>
        <w:t xml:space="preserve">Todos eles tem uma documentação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propria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, então é só seguir as instruções.</w:t>
      </w:r>
    </w:p>
    <w:p w:rsidR="005C0C7F" w:rsidRPr="005C0C7F" w:rsidRDefault="005C0C7F" w:rsidP="005C0C7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ultimo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requisito é ter um celular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android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ou uma AVD com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google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play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services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instalado para que possa saber sua localização e da consulta.</w:t>
      </w:r>
    </w:p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t>Preparação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Antes de iniciar o projeto você deve fazer tudo que está nos links acima. Então você </w:t>
      </w:r>
      <w:proofErr w:type="gramStart"/>
      <w:r w:rsidRPr="005C0C7F">
        <w:rPr>
          <w:rFonts w:ascii="Segoe UI" w:hAnsi="Segoe UI" w:cs="Segoe UI"/>
          <w:color w:val="24292E"/>
          <w:highlight w:val="yellow"/>
        </w:rPr>
        <w:t>deverá :</w:t>
      </w:r>
      <w:proofErr w:type="gramEnd"/>
    </w:p>
    <w:p w:rsidR="005C0C7F" w:rsidRPr="005C0C7F" w:rsidRDefault="005C0C7F" w:rsidP="005C0C7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Executar a API (verifique se ela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esta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funcionando ou não no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endpoint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/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swagger</w:t>
      </w:r>
      <w:proofErr w:type="spellEnd"/>
      <w:r w:rsidRPr="005C0C7F">
        <w:rPr>
          <w:rStyle w:val="nfase"/>
          <w:rFonts w:ascii="Segoe UI" w:hAnsi="Segoe UI" w:cs="Segoe UI"/>
          <w:color w:val="24292E"/>
          <w:highlight w:val="yellow"/>
        </w:rPr>
        <w:t>/index.html</w:t>
      </w:r>
      <w:r w:rsidRPr="005C0C7F">
        <w:rPr>
          <w:rFonts w:ascii="Segoe UI" w:hAnsi="Segoe UI" w:cs="Segoe UI"/>
          <w:color w:val="24292E"/>
          <w:highlight w:val="yellow"/>
        </w:rPr>
        <w:t xml:space="preserve"> testando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login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)</w:t>
      </w:r>
    </w:p>
    <w:p w:rsidR="005C0C7F" w:rsidRPr="005C0C7F" w:rsidRDefault="005C0C7F" w:rsidP="005C0C7F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Caso tudo esteja funcionando, abra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cmd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na pasta do projeto (aperte F</w:t>
      </w:r>
      <w:proofErr w:type="gramStart"/>
      <w:r w:rsidRPr="005C0C7F">
        <w:rPr>
          <w:rFonts w:ascii="Segoe UI" w:hAnsi="Segoe UI" w:cs="Segoe UI"/>
          <w:color w:val="24292E"/>
          <w:highlight w:val="yellow"/>
        </w:rPr>
        <w:t>4 ,</w:t>
      </w:r>
      <w:proofErr w:type="gramEnd"/>
      <w:r w:rsidRPr="005C0C7F">
        <w:rPr>
          <w:rFonts w:ascii="Segoe UI" w:hAnsi="Segoe UI" w:cs="Segoe UI"/>
          <w:color w:val="24292E"/>
          <w:highlight w:val="yellow"/>
        </w:rPr>
        <w:t xml:space="preserve"> apague todo o caminho da pasta e digite 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cmd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)</w:t>
      </w:r>
    </w:p>
    <w:p w:rsidR="005C0C7F" w:rsidRPr="005C0C7F" w:rsidRDefault="005C0C7F" w:rsidP="005C0C7F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Execute o primeiro comando : 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npm</w:t>
      </w:r>
      <w:proofErr w:type="spellEnd"/>
      <w:r w:rsidRPr="005C0C7F">
        <w:rPr>
          <w:rStyle w:val="Forte"/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install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(irá instalar tudo que o projeto precisa (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fldChar w:fldCharType="begin"/>
      </w:r>
      <w:r w:rsidRPr="005C0C7F">
        <w:rPr>
          <w:rFonts w:ascii="Segoe UI" w:hAnsi="Segoe UI" w:cs="Segoe UI"/>
          <w:color w:val="24292E"/>
          <w:highlight w:val="yellow"/>
        </w:rPr>
        <w:instrText xml:space="preserve"> HYPERLINK "https://github.com/Chingling152/ReactNative-SpMedicalGroup" \l "Bibliotecas" </w:instrText>
      </w:r>
      <w:r w:rsidRPr="005C0C7F">
        <w:rPr>
          <w:rFonts w:ascii="Segoe UI" w:hAnsi="Segoe UI" w:cs="Segoe UI"/>
          <w:color w:val="24292E"/>
          <w:highlight w:val="yellow"/>
        </w:rPr>
        <w:fldChar w:fldCharType="separate"/>
      </w:r>
      <w:r w:rsidRPr="005C0C7F">
        <w:rPr>
          <w:rStyle w:val="Hyperlink"/>
          <w:rFonts w:ascii="Segoe UI" w:hAnsi="Segoe UI" w:cs="Segoe UI"/>
          <w:color w:val="0366D6"/>
          <w:highlight w:val="yellow"/>
        </w:rPr>
        <w:t>Veja:Bibliotecas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fldChar w:fldCharType="end"/>
      </w:r>
      <w:r w:rsidRPr="005C0C7F">
        <w:rPr>
          <w:rFonts w:ascii="Segoe UI" w:hAnsi="Segoe UI" w:cs="Segoe UI"/>
          <w:color w:val="24292E"/>
          <w:highlight w:val="yellow"/>
        </w:rPr>
        <w:t>))</w:t>
      </w:r>
    </w:p>
    <w:p w:rsidR="005C0C7F" w:rsidRPr="005C0C7F" w:rsidRDefault="005C0C7F" w:rsidP="005C0C7F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Você vai precisar ir no arquivo </w:t>
      </w:r>
      <w:hyperlink r:id="rId29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APIService.js</w:t>
        </w:r>
      </w:hyperlink>
      <w:r w:rsidRPr="005C0C7F">
        <w:rPr>
          <w:rFonts w:ascii="Segoe UI" w:hAnsi="Segoe UI" w:cs="Segoe UI"/>
          <w:color w:val="24292E"/>
          <w:highlight w:val="yellow"/>
        </w:rPr>
        <w:t xml:space="preserve"> e mudar 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variavel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baseURL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 para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ip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da sua API.</w:t>
      </w:r>
      <w:r w:rsidRPr="005C0C7F">
        <w:rPr>
          <w:rFonts w:ascii="Segoe UI" w:hAnsi="Segoe UI" w:cs="Segoe UI"/>
          <w:color w:val="24292E"/>
          <w:highlight w:val="yellow"/>
        </w:rPr>
        <w:br/>
        <w:t>Exemplo :</w:t>
      </w:r>
    </w:p>
    <w:p w:rsidR="005C0C7F" w:rsidRPr="005C0C7F" w:rsidRDefault="005C0C7F" w:rsidP="005C0C7F">
      <w:pPr>
        <w:pStyle w:val="Pr-formataoHTML"/>
        <w:shd w:val="clear" w:color="auto" w:fill="F6F8FA"/>
        <w:rPr>
          <w:rFonts w:ascii="Consolas" w:hAnsi="Consolas"/>
          <w:color w:val="24292E"/>
          <w:highlight w:val="yellow"/>
        </w:rPr>
      </w:pPr>
      <w:proofErr w:type="spellStart"/>
      <w:proofErr w:type="gramStart"/>
      <w:r w:rsidRPr="005C0C7F">
        <w:rPr>
          <w:rStyle w:val="pl-k"/>
          <w:rFonts w:ascii="Consolas" w:hAnsi="Consolas"/>
          <w:color w:val="D73A49"/>
          <w:highlight w:val="yellow"/>
        </w:rPr>
        <w:t>const</w:t>
      </w:r>
      <w:proofErr w:type="spellEnd"/>
      <w:proofErr w:type="gramEnd"/>
      <w:r w:rsidRPr="005C0C7F">
        <w:rPr>
          <w:rFonts w:ascii="Consolas" w:hAnsi="Consolas"/>
          <w:color w:val="24292E"/>
          <w:highlight w:val="yellow"/>
        </w:rPr>
        <w:t xml:space="preserve"> </w:t>
      </w:r>
      <w:proofErr w:type="spellStart"/>
      <w:r w:rsidRPr="005C0C7F">
        <w:rPr>
          <w:rStyle w:val="pl-c1"/>
          <w:rFonts w:ascii="Consolas" w:hAnsi="Consolas"/>
          <w:color w:val="005CC5"/>
          <w:highlight w:val="yellow"/>
        </w:rPr>
        <w:t>baseURL</w:t>
      </w:r>
      <w:proofErr w:type="spellEnd"/>
      <w:r w:rsidRPr="005C0C7F">
        <w:rPr>
          <w:rFonts w:ascii="Consolas" w:hAnsi="Consolas"/>
          <w:color w:val="24292E"/>
          <w:highlight w:val="yellow"/>
        </w:rPr>
        <w:t xml:space="preserve"> </w:t>
      </w:r>
      <w:r w:rsidRPr="005C0C7F">
        <w:rPr>
          <w:rStyle w:val="pl-k"/>
          <w:rFonts w:ascii="Consolas" w:hAnsi="Consolas"/>
          <w:color w:val="D73A49"/>
          <w:highlight w:val="yellow"/>
        </w:rPr>
        <w:t>=</w:t>
      </w:r>
      <w:r w:rsidRPr="005C0C7F">
        <w:rPr>
          <w:rFonts w:ascii="Consolas" w:hAnsi="Consolas"/>
          <w:color w:val="24292E"/>
          <w:highlight w:val="yellow"/>
        </w:rPr>
        <w:t xml:space="preserve"> </w:t>
      </w:r>
      <w:r w:rsidRPr="005C0C7F">
        <w:rPr>
          <w:rStyle w:val="pl-pds"/>
          <w:rFonts w:ascii="Consolas" w:hAnsi="Consolas"/>
          <w:color w:val="032F62"/>
          <w:highlight w:val="yellow"/>
        </w:rPr>
        <w:t>"</w:t>
      </w:r>
      <w:r w:rsidRPr="005C0C7F">
        <w:rPr>
          <w:rStyle w:val="pl-s"/>
          <w:rFonts w:ascii="Consolas" w:hAnsi="Consolas"/>
          <w:color w:val="032F62"/>
          <w:highlight w:val="yellow"/>
        </w:rPr>
        <w:t xml:space="preserve">http://{coloque seu </w:t>
      </w:r>
      <w:proofErr w:type="spellStart"/>
      <w:r w:rsidRPr="005C0C7F">
        <w:rPr>
          <w:rStyle w:val="pl-s"/>
          <w:rFonts w:ascii="Consolas" w:hAnsi="Consolas"/>
          <w:color w:val="032F62"/>
          <w:highlight w:val="yellow"/>
        </w:rPr>
        <w:t>ip</w:t>
      </w:r>
      <w:proofErr w:type="spellEnd"/>
      <w:r w:rsidRPr="005C0C7F">
        <w:rPr>
          <w:rStyle w:val="pl-s"/>
          <w:rFonts w:ascii="Consolas" w:hAnsi="Consolas"/>
          <w:color w:val="032F62"/>
          <w:highlight w:val="yellow"/>
        </w:rPr>
        <w:t xml:space="preserve"> aqui}:5000/</w:t>
      </w:r>
      <w:proofErr w:type="spellStart"/>
      <w:r w:rsidRPr="005C0C7F">
        <w:rPr>
          <w:rStyle w:val="pl-s"/>
          <w:rFonts w:ascii="Consolas" w:hAnsi="Consolas"/>
          <w:color w:val="032F62"/>
          <w:highlight w:val="yellow"/>
        </w:rPr>
        <w:t>api</w:t>
      </w:r>
      <w:proofErr w:type="spellEnd"/>
      <w:r w:rsidRPr="005C0C7F">
        <w:rPr>
          <w:rStyle w:val="pl-s"/>
          <w:rFonts w:ascii="Consolas" w:hAnsi="Consolas"/>
          <w:color w:val="032F62"/>
          <w:highlight w:val="yellow"/>
        </w:rPr>
        <w:t>/v1/</w:t>
      </w:r>
      <w:r w:rsidRPr="005C0C7F">
        <w:rPr>
          <w:rStyle w:val="pl-pds"/>
          <w:rFonts w:ascii="Consolas" w:hAnsi="Consolas"/>
          <w:color w:val="032F62"/>
          <w:highlight w:val="yellow"/>
        </w:rPr>
        <w:t>"</w:t>
      </w:r>
      <w:r w:rsidRPr="005C0C7F">
        <w:rPr>
          <w:rStyle w:val="pl-c"/>
          <w:rFonts w:ascii="Consolas" w:hAnsi="Consolas"/>
          <w:color w:val="6A737D"/>
          <w:highlight w:val="yellow"/>
        </w:rPr>
        <w:t xml:space="preserve">//mude para o seu </w:t>
      </w:r>
      <w:proofErr w:type="spellStart"/>
      <w:r w:rsidRPr="005C0C7F">
        <w:rPr>
          <w:rStyle w:val="pl-c"/>
          <w:rFonts w:ascii="Consolas" w:hAnsi="Consolas"/>
          <w:color w:val="6A737D"/>
          <w:highlight w:val="yellow"/>
        </w:rPr>
        <w:t>ip</w:t>
      </w:r>
      <w:proofErr w:type="spellEnd"/>
      <w:r w:rsidRPr="005C0C7F">
        <w:rPr>
          <w:rStyle w:val="pl-c"/>
          <w:rFonts w:ascii="Consolas" w:hAnsi="Consolas"/>
          <w:color w:val="6A737D"/>
          <w:highlight w:val="yellow"/>
        </w:rPr>
        <w:t xml:space="preserve"> aqui</w:t>
      </w:r>
    </w:p>
    <w:p w:rsidR="005C0C7F" w:rsidRPr="005C0C7F" w:rsidRDefault="005C0C7F" w:rsidP="005C0C7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Você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tambem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devera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ir para a API 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setar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o mesmo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ip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para ela no arquivo 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fldChar w:fldCharType="begin"/>
      </w:r>
      <w:r w:rsidRPr="005C0C7F">
        <w:rPr>
          <w:rFonts w:ascii="Segoe UI" w:hAnsi="Segoe UI" w:cs="Segoe UI"/>
          <w:color w:val="24292E"/>
          <w:highlight w:val="yellow"/>
        </w:rPr>
        <w:instrText xml:space="preserve"> HYPERLINK "https://github.com/Chingling152/WebApi-SPMedGroup/blob/master/Senai.WebApi.SpMedGroup/Properties/launchSettings.json" </w:instrText>
      </w:r>
      <w:r w:rsidRPr="005C0C7F">
        <w:rPr>
          <w:rFonts w:ascii="Segoe UI" w:hAnsi="Segoe UI" w:cs="Segoe UI"/>
          <w:color w:val="24292E"/>
          <w:highlight w:val="yellow"/>
        </w:rPr>
        <w:fldChar w:fldCharType="separate"/>
      </w:r>
      <w:r w:rsidRPr="005C0C7F">
        <w:rPr>
          <w:rStyle w:val="Hyperlink"/>
          <w:rFonts w:ascii="Segoe UI" w:hAnsi="Segoe UI" w:cs="Segoe UI"/>
          <w:color w:val="0366D6"/>
          <w:highlight w:val="yellow"/>
        </w:rPr>
        <w:t>Properties</w:t>
      </w:r>
      <w:proofErr w:type="spellEnd"/>
      <w:r w:rsidRPr="005C0C7F">
        <w:rPr>
          <w:rStyle w:val="Hyperlink"/>
          <w:rFonts w:ascii="Segoe UI" w:hAnsi="Segoe UI" w:cs="Segoe UI"/>
          <w:color w:val="0366D6"/>
          <w:highlight w:val="yellow"/>
        </w:rPr>
        <w:t>/</w:t>
      </w:r>
      <w:proofErr w:type="spellStart"/>
      <w:r w:rsidRPr="005C0C7F">
        <w:rPr>
          <w:rStyle w:val="Hyperlink"/>
          <w:rFonts w:ascii="Segoe UI" w:hAnsi="Segoe UI" w:cs="Segoe UI"/>
          <w:color w:val="0366D6"/>
          <w:highlight w:val="yellow"/>
        </w:rPr>
        <w:t>launchSettings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fldChar w:fldCharType="end"/>
      </w:r>
    </w:p>
    <w:p w:rsidR="005C0C7F" w:rsidRPr="005C0C7F" w:rsidRDefault="005C0C7F" w:rsidP="005C0C7F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proximo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comando </w:t>
      </w:r>
      <w:proofErr w:type="spellStart"/>
      <w:proofErr w:type="gramStart"/>
      <w:r w:rsidRPr="005C0C7F">
        <w:rPr>
          <w:rFonts w:ascii="Segoe UI" w:hAnsi="Segoe UI" w:cs="Segoe UI"/>
          <w:color w:val="24292E"/>
          <w:highlight w:val="yellow"/>
        </w:rPr>
        <w:t>sera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:</w:t>
      </w:r>
      <w:proofErr w:type="gramEnd"/>
      <w:r w:rsidRPr="005C0C7F">
        <w:rPr>
          <w:rFonts w:ascii="Segoe UI" w:hAnsi="Segoe UI" w:cs="Segoe UI"/>
          <w:color w:val="24292E"/>
          <w:highlight w:val="yellow"/>
        </w:rPr>
        <w:t> 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</w:t>
      </w:r>
      <w:proofErr w:type="spellEnd"/>
      <w:r w:rsidRPr="005C0C7F">
        <w:rPr>
          <w:rStyle w:val="Forte"/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run-android</w:t>
      </w:r>
      <w:proofErr w:type="spellEnd"/>
    </w:p>
    <w:p w:rsidR="005C0C7F" w:rsidRPr="005C0C7F" w:rsidRDefault="005C0C7F" w:rsidP="005C0C7F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O projeto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ira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abrir na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avd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ou no seu celular (depende qual você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esta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usando)</w:t>
      </w:r>
    </w:p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t>Bibliotecas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Aqui está todas as bibliotecas que serão instaladas ao ser digitado o comando </w:t>
      </w:r>
      <w:proofErr w:type="spellStart"/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>npm</w:t>
      </w:r>
      <w:proofErr w:type="spellEnd"/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>install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na pasta do projeto (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alem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react-native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)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5C0C7F">
        <w:rPr>
          <w:rStyle w:val="Forte"/>
          <w:rFonts w:ascii="Segoe UI" w:hAnsi="Segoe UI" w:cs="Segoe UI"/>
          <w:color w:val="24292E"/>
          <w:highlight w:val="yellow"/>
        </w:rPr>
        <w:t>react</w:t>
      </w:r>
      <w:proofErr w:type="gramEnd"/>
      <w:r w:rsidRPr="005C0C7F">
        <w:rPr>
          <w:rStyle w:val="Forte"/>
          <w:rFonts w:ascii="Segoe UI" w:hAnsi="Segoe UI" w:cs="Segoe UI"/>
          <w:color w:val="24292E"/>
          <w:highlight w:val="yellow"/>
        </w:rPr>
        <w:t>-navigation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navegação entre paginas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5C0C7F">
        <w:rPr>
          <w:rStyle w:val="Forte"/>
          <w:rFonts w:ascii="Segoe UI" w:hAnsi="Segoe UI" w:cs="Segoe UI"/>
          <w:color w:val="24292E"/>
          <w:highlight w:val="yellow"/>
        </w:rPr>
        <w:t>react</w:t>
      </w:r>
      <w:proofErr w:type="gramEnd"/>
      <w:r w:rsidRPr="005C0C7F">
        <w:rPr>
          <w:rStyle w:val="Forte"/>
          <w:rFonts w:ascii="Segoe UI" w:hAnsi="Segoe UI" w:cs="Segoe UI"/>
          <w:color w:val="24292E"/>
          <w:highlight w:val="yellow"/>
        </w:rPr>
        <w:t>-native-gesture-handler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lidar com scroll e gestos de zoom e rolagem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@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react-native-community</w:t>
      </w:r>
      <w:proofErr w:type="spellEnd"/>
      <w:r w:rsidRPr="005C0C7F">
        <w:rPr>
          <w:rStyle w:val="Forte"/>
          <w:rFonts w:ascii="Segoe UI" w:hAnsi="Segoe UI" w:cs="Segoe UI"/>
          <w:color w:val="24292E"/>
          <w:highlight w:val="yellow"/>
        </w:rPr>
        <w:t>/</w:t>
      </w:r>
      <w:proofErr w:type="spellStart"/>
      <w:r w:rsidRPr="005C0C7F">
        <w:rPr>
          <w:rStyle w:val="Forte"/>
          <w:rFonts w:ascii="Segoe UI" w:hAnsi="Segoe UI" w:cs="Segoe UI"/>
          <w:color w:val="24292E"/>
          <w:highlight w:val="yellow"/>
        </w:rPr>
        <w:t>async-storage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 xml:space="preserve">armazenar dados do 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Style w:val="nfase"/>
          <w:rFonts w:ascii="Segoe UI" w:hAnsi="Segoe UI" w:cs="Segoe UI"/>
          <w:color w:val="24292E"/>
          <w:highlight w:val="yellow"/>
        </w:rPr>
        <w:t xml:space="preserve"> localmente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5C0C7F">
        <w:rPr>
          <w:rStyle w:val="Forte"/>
          <w:rFonts w:ascii="Segoe UI" w:hAnsi="Segoe UI" w:cs="Segoe UI"/>
          <w:color w:val="24292E"/>
          <w:highlight w:val="yellow"/>
        </w:rPr>
        <w:lastRenderedPageBreak/>
        <w:t>jwt</w:t>
      </w:r>
      <w:proofErr w:type="gramEnd"/>
      <w:r w:rsidRPr="005C0C7F">
        <w:rPr>
          <w:rStyle w:val="Forte"/>
          <w:rFonts w:ascii="Segoe UI" w:hAnsi="Segoe UI" w:cs="Segoe UI"/>
          <w:color w:val="24292E"/>
          <w:highlight w:val="yellow"/>
        </w:rPr>
        <w:t>-decode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 xml:space="preserve">validar dados do 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usuario</w:t>
      </w:r>
      <w:proofErr w:type="spellEnd"/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5C0C7F">
        <w:rPr>
          <w:rStyle w:val="Forte"/>
          <w:rFonts w:ascii="Segoe UI" w:hAnsi="Segoe UI" w:cs="Segoe UI"/>
          <w:color w:val="24292E"/>
          <w:highlight w:val="yellow"/>
        </w:rPr>
        <w:t>react</w:t>
      </w:r>
      <w:proofErr w:type="gramEnd"/>
      <w:r w:rsidRPr="005C0C7F">
        <w:rPr>
          <w:rStyle w:val="Forte"/>
          <w:rFonts w:ascii="Segoe UI" w:hAnsi="Segoe UI" w:cs="Segoe UI"/>
          <w:color w:val="24292E"/>
          <w:highlight w:val="yellow"/>
        </w:rPr>
        <w:t>-native-maps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gerar mapas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5C0C7F">
        <w:rPr>
          <w:rStyle w:val="Forte"/>
          <w:rFonts w:ascii="Segoe UI" w:hAnsi="Segoe UI" w:cs="Segoe UI"/>
          <w:color w:val="24292E"/>
          <w:highlight w:val="yellow"/>
        </w:rPr>
        <w:t>react</w:t>
      </w:r>
      <w:proofErr w:type="gramEnd"/>
      <w:r w:rsidRPr="005C0C7F">
        <w:rPr>
          <w:rStyle w:val="Forte"/>
          <w:rFonts w:ascii="Segoe UI" w:hAnsi="Segoe UI" w:cs="Segoe UI"/>
          <w:color w:val="24292E"/>
          <w:highlight w:val="yellow"/>
        </w:rPr>
        <w:t>-native-maps-direction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>exibir rota entre 2 pontos</w:t>
      </w:r>
    </w:p>
    <w:p w:rsidR="005C0C7F" w:rsidRPr="005C0C7F" w:rsidRDefault="005C0C7F" w:rsidP="005C0C7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5C0C7F">
        <w:rPr>
          <w:rStyle w:val="Forte"/>
          <w:rFonts w:ascii="Segoe UI" w:hAnsi="Segoe UI" w:cs="Segoe UI"/>
          <w:color w:val="24292E"/>
          <w:highlight w:val="yellow"/>
        </w:rPr>
        <w:t>react</w:t>
      </w:r>
      <w:proofErr w:type="gramEnd"/>
      <w:r w:rsidRPr="005C0C7F">
        <w:rPr>
          <w:rStyle w:val="Forte"/>
          <w:rFonts w:ascii="Segoe UI" w:hAnsi="Segoe UI" w:cs="Segoe UI"/>
          <w:color w:val="24292E"/>
          <w:highlight w:val="yellow"/>
        </w:rPr>
        <w:t>-native-google-maps-directions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 - </w:t>
      </w:r>
      <w:r w:rsidRPr="005C0C7F">
        <w:rPr>
          <w:rStyle w:val="nfase"/>
          <w:rFonts w:ascii="Segoe UI" w:hAnsi="Segoe UI" w:cs="Segoe UI"/>
          <w:color w:val="24292E"/>
          <w:highlight w:val="yellow"/>
        </w:rPr>
        <w:t xml:space="preserve">Enviar dados para o 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google</w:t>
      </w:r>
      <w:proofErr w:type="spellEnd"/>
      <w:r w:rsidRPr="005C0C7F">
        <w:rPr>
          <w:rStyle w:val="nfase"/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Style w:val="nfase"/>
          <w:rFonts w:ascii="Segoe UI" w:hAnsi="Segoe UI" w:cs="Segoe UI"/>
          <w:color w:val="24292E"/>
          <w:highlight w:val="yellow"/>
        </w:rPr>
        <w:t>maps</w:t>
      </w:r>
      <w:proofErr w:type="spellEnd"/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Essas bibliotecas também deverão ser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linkadas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ao projeto utilizando o comando:</w:t>
      </w:r>
    </w:p>
    <w:p w:rsidR="005C0C7F" w:rsidRPr="005C0C7F" w:rsidRDefault="005C0C7F" w:rsidP="005C0C7F">
      <w:pPr>
        <w:pStyle w:val="Pr-formataoHTML"/>
        <w:shd w:val="clear" w:color="auto" w:fill="F6F8FA"/>
        <w:rPr>
          <w:rStyle w:val="CdigoHTML"/>
          <w:rFonts w:ascii="Consolas" w:hAnsi="Consolas"/>
          <w:color w:val="24292E"/>
          <w:highlight w:val="yellow"/>
          <w:bdr w:val="none" w:sz="0" w:space="0" w:color="auto" w:frame="1"/>
        </w:rPr>
      </w:pPr>
      <w:proofErr w:type="spellStart"/>
      <w:proofErr w:type="gramStart"/>
      <w:r w:rsidRPr="005C0C7F">
        <w:rPr>
          <w:rStyle w:val="CdigoHTML"/>
          <w:rFonts w:ascii="Consolas" w:hAnsi="Consolas"/>
          <w:color w:val="24292E"/>
          <w:highlight w:val="yellow"/>
          <w:bdr w:val="none" w:sz="0" w:space="0" w:color="auto" w:frame="1"/>
        </w:rPr>
        <w:t>react</w:t>
      </w:r>
      <w:proofErr w:type="gramEnd"/>
      <w:r w:rsidRPr="005C0C7F">
        <w:rPr>
          <w:rStyle w:val="CdigoHTML"/>
          <w:rFonts w:ascii="Consolas" w:hAnsi="Consolas"/>
          <w:color w:val="24292E"/>
          <w:highlight w:val="yellow"/>
          <w:bdr w:val="none" w:sz="0" w:space="0" w:color="auto" w:frame="1"/>
        </w:rPr>
        <w:t>-native</w:t>
      </w:r>
      <w:proofErr w:type="spellEnd"/>
      <w:r w:rsidRPr="005C0C7F">
        <w:rPr>
          <w:rStyle w:val="CdigoHTML"/>
          <w:rFonts w:ascii="Consolas" w:hAnsi="Consolas"/>
          <w:color w:val="24292E"/>
          <w:highlight w:val="yellow"/>
          <w:bdr w:val="none" w:sz="0" w:space="0" w:color="auto" w:frame="1"/>
        </w:rPr>
        <w:t xml:space="preserve"> link {nome da biblioteca}</w:t>
      </w:r>
    </w:p>
    <w:p w:rsidR="005C0C7F" w:rsidRPr="005C0C7F" w:rsidRDefault="005C0C7F" w:rsidP="005C0C7F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highlight w:val="yellow"/>
        </w:rPr>
      </w:pPr>
      <w:r w:rsidRPr="005C0C7F">
        <w:rPr>
          <w:rFonts w:ascii="Segoe UI" w:hAnsi="Segoe UI" w:cs="Segoe UI"/>
          <w:color w:val="24292E"/>
          <w:sz w:val="30"/>
          <w:szCs w:val="30"/>
          <w:highlight w:val="yellow"/>
        </w:rPr>
        <w:t>Google API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Caso a minha API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google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não esteja funcionando (porque há um limite de requisições). Você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devera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criar uma nova, </w:t>
      </w:r>
      <w:hyperlink r:id="rId30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neste link</w:t>
        </w:r>
      </w:hyperlink>
      <w:r w:rsidRPr="005C0C7F">
        <w:rPr>
          <w:rFonts w:ascii="Segoe UI" w:hAnsi="Segoe UI" w:cs="Segoe UI"/>
          <w:color w:val="24292E"/>
          <w:highlight w:val="yellow"/>
        </w:rPr>
        <w:t>.</w:t>
      </w:r>
      <w:r w:rsidRPr="005C0C7F">
        <w:rPr>
          <w:rFonts w:ascii="Segoe UI" w:hAnsi="Segoe UI" w:cs="Segoe UI"/>
          <w:color w:val="24292E"/>
          <w:highlight w:val="yellow"/>
        </w:rPr>
        <w:br/>
        <w:t xml:space="preserve">Lá você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tera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que gerar uma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key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para as seguintes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APIs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</w:p>
    <w:p w:rsidR="005C0C7F" w:rsidRPr="005C0C7F" w:rsidRDefault="005C0C7F" w:rsidP="005C0C7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Fonts w:ascii="Segoe UI" w:hAnsi="Segoe UI" w:cs="Segoe UI"/>
          <w:color w:val="24292E"/>
          <w:highlight w:val="yellow"/>
        </w:rPr>
        <w:t>Directions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API</w:t>
      </w:r>
    </w:p>
    <w:p w:rsidR="005C0C7F" w:rsidRPr="005C0C7F" w:rsidRDefault="005C0C7F" w:rsidP="005C0C7F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Fonts w:ascii="Segoe UI" w:hAnsi="Segoe UI" w:cs="Segoe UI"/>
          <w:color w:val="24292E"/>
          <w:highlight w:val="yellow"/>
        </w:rPr>
        <w:t>Geocoding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API</w:t>
      </w:r>
    </w:p>
    <w:p w:rsidR="005C0C7F" w:rsidRPr="005C0C7F" w:rsidRDefault="005C0C7F" w:rsidP="005C0C7F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Fonts w:ascii="Segoe UI" w:hAnsi="Segoe UI" w:cs="Segoe UI"/>
          <w:color w:val="24292E"/>
          <w:highlight w:val="yellow"/>
        </w:rPr>
        <w:t>Maps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SDK for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Android</w:t>
      </w:r>
      <w:proofErr w:type="spellEnd"/>
    </w:p>
    <w:p w:rsidR="005C0C7F" w:rsidRP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Telas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Fonts w:ascii="Segoe UI" w:hAnsi="Segoe UI" w:cs="Segoe UI"/>
          <w:color w:val="24292E"/>
          <w:highlight w:val="yellow"/>
        </w:rPr>
        <w:t>Apos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iniciar o projeto a primeira tela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sera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login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(você precisa pelo menos ter um valor cadastrado no banco de dados (</w:t>
      </w:r>
      <w:hyperlink r:id="rId31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Veja: Banco de dados- Valores inicias</w:t>
        </w:r>
      </w:hyperlink>
      <w:r w:rsidRPr="005C0C7F">
        <w:rPr>
          <w:rFonts w:ascii="Segoe UI" w:hAnsi="Segoe UI" w:cs="Segoe UI"/>
          <w:color w:val="24292E"/>
          <w:highlight w:val="yellow"/>
        </w:rPr>
        <w:t>) ou insira algum usando a API/Site)</w:t>
      </w:r>
      <w:r w:rsidRPr="005C0C7F">
        <w:rPr>
          <w:rFonts w:ascii="Segoe UI" w:hAnsi="Segoe UI" w:cs="Segoe UI"/>
          <w:color w:val="24292E"/>
          <w:highlight w:val="yellow"/>
        </w:rPr>
        <w:br/>
        <w:t xml:space="preserve">Ao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logar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você poderá apenas visualizar suas consultas, ou clicar em uma delas e ver todas as suas informações.</w:t>
      </w:r>
      <w:r w:rsidRPr="005C0C7F">
        <w:rPr>
          <w:rFonts w:ascii="Segoe UI" w:hAnsi="Segoe UI" w:cs="Segoe UI"/>
          <w:color w:val="24292E"/>
          <w:highlight w:val="yellow"/>
        </w:rPr>
        <w:br/>
        <w:t xml:space="preserve">Todas as telas só são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acessiveis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depois de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estar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logado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  <w:highlight w:val="yellow"/>
        </w:rPr>
      </w:pPr>
      <w:r w:rsidRPr="005C0C7F">
        <w:rPr>
          <w:rFonts w:ascii="Segoe UI" w:hAnsi="Segoe UI" w:cs="Segoe UI"/>
          <w:color w:val="6A737D"/>
          <w:highlight w:val="yellow"/>
        </w:rPr>
        <w:t xml:space="preserve">Tela de </w:t>
      </w:r>
      <w:proofErr w:type="spellStart"/>
      <w:r w:rsidRPr="005C0C7F">
        <w:rPr>
          <w:rFonts w:ascii="Segoe UI" w:hAnsi="Segoe UI" w:cs="Segoe UI"/>
          <w:color w:val="6A737D"/>
          <w:highlight w:val="yellow"/>
        </w:rPr>
        <w:t>login</w:t>
      </w:r>
      <w:proofErr w:type="spellEnd"/>
      <w:r w:rsidRPr="005C0C7F">
        <w:rPr>
          <w:rFonts w:ascii="Segoe UI" w:hAnsi="Segoe UI" w:cs="Segoe UI"/>
          <w:color w:val="6A737D"/>
          <w:highlight w:val="yellow"/>
        </w:rPr>
        <w:t> 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Caso ocorra algum problema (com a API por exemplo) será retornado apenas um erro sem muitos detalhes.</w:t>
      </w:r>
      <w:r w:rsidRPr="005C0C7F">
        <w:rPr>
          <w:rFonts w:ascii="Segoe UI" w:hAnsi="Segoe UI" w:cs="Segoe UI"/>
          <w:color w:val="24292E"/>
          <w:highlight w:val="yellow"/>
        </w:rPr>
        <w:br/>
        <w:t>O mesmo acontece com erro de autenticação e validação.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Ao entrar na tela de visualizar consultas, você verá todas as consultas (caso você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logue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como administrador você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podera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ver todas , mas não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podera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altera-las porque esta função só é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disponivel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no </w:t>
      </w:r>
      <w:hyperlink r:id="rId32" w:history="1"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 xml:space="preserve">Site da </w:t>
        </w:r>
        <w:proofErr w:type="spellStart"/>
        <w:r w:rsidRPr="005C0C7F">
          <w:rPr>
            <w:rStyle w:val="Hyperlink"/>
            <w:rFonts w:ascii="Segoe UI" w:hAnsi="Segoe UI" w:cs="Segoe UI"/>
            <w:color w:val="0366D6"/>
            <w:highlight w:val="yellow"/>
          </w:rPr>
          <w:t>SPMedicalGroup</w:t>
        </w:r>
        <w:proofErr w:type="spellEnd"/>
      </w:hyperlink>
      <w:r w:rsidRPr="005C0C7F">
        <w:rPr>
          <w:rFonts w:ascii="Segoe UI" w:hAnsi="Segoe UI" w:cs="Segoe UI"/>
          <w:color w:val="24292E"/>
          <w:highlight w:val="yellow"/>
        </w:rPr>
        <w:t>)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  <w:highlight w:val="yellow"/>
        </w:rPr>
      </w:pPr>
      <w:r w:rsidRPr="005C0C7F">
        <w:rPr>
          <w:rFonts w:ascii="Segoe UI" w:hAnsi="Segoe UI" w:cs="Segoe UI"/>
          <w:color w:val="6A737D"/>
          <w:highlight w:val="yellow"/>
        </w:rPr>
        <w:t>Tela de listagem de consultas 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Na tela de visualizar terá apenas alguns detalhes a mais. Como por exemplo a descrição completa (que na listagem de todas as consultas apenas mostra no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maximo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114 caracteres).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  <w:highlight w:val="yellow"/>
        </w:rPr>
      </w:pPr>
      <w:r w:rsidRPr="005C0C7F">
        <w:rPr>
          <w:rFonts w:ascii="Segoe UI" w:hAnsi="Segoe UI" w:cs="Segoe UI"/>
          <w:color w:val="6A737D"/>
          <w:highlight w:val="yellow"/>
        </w:rPr>
        <w:t>Tela de listagem de consulta 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Você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podera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ver a sua localização atual e o caminho para 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clinica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onde a consulta foi marcada. Para isso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voce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deverá permitir que o aplicativo use a função GPS do seu celular e estar com ela ligada.</w:t>
      </w:r>
    </w:p>
    <w:p w:rsidR="005C0C7F" w:rsidRP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lastRenderedPageBreak/>
        <w:t>Services</w:t>
      </w:r>
    </w:p>
    <w:p w:rsidR="005C0C7F" w:rsidRPr="005C0C7F" w:rsidRDefault="005C0C7F" w:rsidP="005C0C7F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Cronograma</w:t>
      </w:r>
    </w:p>
    <w:p w:rsidR="005C0C7F" w:rsidRPr="005C0C7F" w:rsidRDefault="005C0C7F" w:rsidP="005C0C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O projeto foi iniciado no dia </w:t>
      </w:r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>13/05/2019</w:t>
      </w:r>
      <w:r w:rsidRPr="005C0C7F">
        <w:rPr>
          <w:rFonts w:ascii="Segoe UI" w:hAnsi="Segoe UI" w:cs="Segoe UI"/>
          <w:color w:val="24292E"/>
          <w:highlight w:val="yellow"/>
        </w:rPr>
        <w:t> e finalizado no dia </w:t>
      </w:r>
      <w:r w:rsidRPr="005C0C7F">
        <w:rPr>
          <w:rStyle w:val="Forte"/>
          <w:rFonts w:ascii="Segoe UI" w:eastAsiaTheme="majorEastAsia" w:hAnsi="Segoe UI" w:cs="Segoe UI"/>
          <w:color w:val="24292E"/>
          <w:highlight w:val="yellow"/>
        </w:rPr>
        <w:t>23/05/2019</w:t>
      </w:r>
      <w:r w:rsidRPr="005C0C7F">
        <w:rPr>
          <w:rFonts w:ascii="Segoe UI" w:hAnsi="Segoe UI" w:cs="Segoe UI"/>
          <w:color w:val="24292E"/>
          <w:highlight w:val="yellow"/>
        </w:rPr>
        <w:t>.</w:t>
      </w:r>
      <w:r w:rsidRPr="005C0C7F">
        <w:rPr>
          <w:rFonts w:ascii="Segoe UI" w:hAnsi="Segoe UI" w:cs="Segoe UI"/>
          <w:color w:val="24292E"/>
          <w:highlight w:val="yellow"/>
        </w:rPr>
        <w:br/>
        <w:t>Aqui ficara meu cronograma do projeto com todas minhas atividades.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0</w:t>
      </w:r>
      <w:r w:rsidRPr="005C0C7F">
        <w:rPr>
          <w:rFonts w:ascii="Segoe UI" w:hAnsi="Segoe UI" w:cs="Segoe UI"/>
          <w:color w:val="24292E"/>
          <w:highlight w:val="yellow"/>
        </w:rPr>
        <w:br/>
        <w:t xml:space="preserve">Eu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ja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tinha o layout pronto do mobile que foi feito na criação do site (então deixei isso como dia 0 porque não aconteceu no dia do projeto em si, mas foi usado nele (um pouco))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1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Iniciei a arquitetura do projeto criando todas as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(apenas com um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Text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nela com o nome da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Instalei quase todas as bibliotecas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necessarias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(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AsyncStorage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foi instalada no </w:t>
      </w:r>
      <w:r w:rsidRPr="005C0C7F">
        <w:rPr>
          <w:rStyle w:val="Forte"/>
          <w:rFonts w:ascii="Segoe UI" w:hAnsi="Segoe UI" w:cs="Segoe UI"/>
          <w:color w:val="24292E"/>
          <w:highlight w:val="yellow"/>
        </w:rPr>
        <w:t>dia 3</w:t>
      </w:r>
      <w:r w:rsidRPr="005C0C7F">
        <w:rPr>
          <w:rFonts w:ascii="Segoe UI" w:hAnsi="Segoe UI" w:cs="Segoe UI"/>
          <w:color w:val="24292E"/>
          <w:highlight w:val="yellow"/>
        </w:rPr>
        <w:t>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Iniciei 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login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. Fiz os primeiros testes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login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2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Importei meu arquivo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services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padrão (Conexão com API e Validação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token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Recebi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token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e lidei com os erros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email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/senha.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Criei as rotas entre as telas e fiz a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ser redirecionado para 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listar consultas ao logar.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Iniciei 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visualização de consultas.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Fonts w:ascii="Segoe UI" w:hAnsi="Segoe UI" w:cs="Segoe UI"/>
          <w:color w:val="24292E"/>
          <w:highlight w:val="yellow"/>
        </w:rPr>
        <w:t>Componentizei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 consulta assim poderia buscar os valores.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3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estilização do projeto.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Adicionei uma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Splashscreen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ao projeto e um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icone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Estilizei 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Login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e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StackNavigator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Instalei a biblioteca para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AsyncStorage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e iniciei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login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automatico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Iniciei a função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deslogar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(ainda não estava 100% funcional).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4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Finalizei a visualização de consultas.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Finalizei a função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logout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Iniciei a visualização de apenas uma consulta.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Adicionei um indicador de carregamento nas telas de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login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e listagem de consulta.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5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Finalizei a listagem de uma consulta.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Iniciei a documentação colocando informações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ate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aqui (fui incrementando esse cronograma a cada dia)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Adicionei feedback aos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que não tem consultas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Adicionei uma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pagina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inicial para verificar dados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e API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6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Passei o dia inteiro retocando o projeto (testando vulnerabilidades).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Arrumei o design do aplicativo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Fixei alguns problemas de UX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7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Iniciei a parte de localização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>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Tentei resolver problemas com permissão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para acessar o GPS.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lastRenderedPageBreak/>
        <w:t xml:space="preserve">Finalizei os requisitos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minimos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do aplicativo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8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Resolvi problemas do GPS e permissão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proofErr w:type="spellStart"/>
      <w:r w:rsidRPr="005C0C7F">
        <w:rPr>
          <w:rFonts w:ascii="Segoe UI" w:hAnsi="Segoe UI" w:cs="Segoe UI"/>
          <w:color w:val="24292E"/>
          <w:highlight w:val="yellow"/>
        </w:rPr>
        <w:t>Inicei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o mapa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Modifiquei a status bar</w:t>
      </w:r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9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Adicionei o mapa com a localização da consulta e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Criei a API no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google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maps</w:t>
      </w:r>
      <w:proofErr w:type="spellEnd"/>
    </w:p>
    <w:p w:rsidR="005C0C7F" w:rsidRPr="005C0C7F" w:rsidRDefault="005C0C7F" w:rsidP="005C0C7F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Style w:val="Forte"/>
          <w:rFonts w:ascii="Segoe UI" w:hAnsi="Segoe UI" w:cs="Segoe UI"/>
          <w:color w:val="24292E"/>
          <w:highlight w:val="yellow"/>
        </w:rPr>
        <w:t>Dia 10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Fiz a rota da localização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usuario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até a da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clinica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Utilizando a API do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google</w:t>
      </w:r>
      <w:proofErr w:type="spellEnd"/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>Fiz o feedback caso a API não esteja funcionando ou o local da consulta não exista</w:t>
      </w:r>
    </w:p>
    <w:p w:rsidR="005C0C7F" w:rsidRPr="005C0C7F" w:rsidRDefault="005C0C7F" w:rsidP="005C0C7F">
      <w:pPr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highlight w:val="yellow"/>
        </w:rPr>
      </w:pPr>
      <w:r w:rsidRPr="005C0C7F">
        <w:rPr>
          <w:rFonts w:ascii="Segoe UI" w:hAnsi="Segoe UI" w:cs="Segoe UI"/>
          <w:color w:val="24292E"/>
          <w:highlight w:val="yellow"/>
        </w:rPr>
        <w:t xml:space="preserve">Não adicionei a opção de redirecionar ao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google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5C0C7F">
        <w:rPr>
          <w:rFonts w:ascii="Segoe UI" w:hAnsi="Segoe UI" w:cs="Segoe UI"/>
          <w:color w:val="24292E"/>
          <w:highlight w:val="yellow"/>
        </w:rPr>
        <w:t>maps</w:t>
      </w:r>
      <w:proofErr w:type="spellEnd"/>
      <w:r w:rsidRPr="005C0C7F">
        <w:rPr>
          <w:rFonts w:ascii="Segoe UI" w:hAnsi="Segoe UI" w:cs="Segoe UI"/>
          <w:color w:val="24292E"/>
          <w:highlight w:val="yellow"/>
        </w:rPr>
        <w:t xml:space="preserve"> p</w:t>
      </w:r>
    </w:p>
    <w:p w:rsidR="005C0C7F" w:rsidRDefault="005C0C7F" w:rsidP="009A3F87"/>
    <w:p w:rsidR="005C0C7F" w:rsidRDefault="005C0C7F" w:rsidP="009A3F87"/>
    <w:p w:rsidR="005C0C7F" w:rsidRDefault="005C0C7F" w:rsidP="009A3F87"/>
    <w:p w:rsidR="005C0C7F" w:rsidRDefault="005C0C7F" w:rsidP="009A3F87"/>
    <w:p w:rsidR="005C0C7F" w:rsidRDefault="005C0C7F" w:rsidP="009A3F87"/>
    <w:p w:rsidR="005C0C7F" w:rsidRDefault="005C0C7F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8" w:name="_Toc533767860"/>
      <w:r>
        <w:lastRenderedPageBreak/>
        <w:t>Arquitetura do Projeto</w:t>
      </w:r>
      <w:bookmarkEnd w:id="18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1" w:name="_Toc533767863"/>
      <w:r>
        <w:t>Livros</w:t>
      </w:r>
      <w:bookmarkEnd w:id="21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C46" w:rsidRDefault="00F43C46">
      <w:pPr>
        <w:spacing w:after="0" w:line="240" w:lineRule="auto"/>
      </w:pPr>
      <w:r>
        <w:separator/>
      </w:r>
    </w:p>
  </w:endnote>
  <w:endnote w:type="continuationSeparator" w:id="0">
    <w:p w:rsidR="00F43C46" w:rsidRDefault="00F43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D7D" w:rsidRDefault="00F43C46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C22B94">
      <w:rPr>
        <w:noProof/>
      </w:rPr>
      <w:t>24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C46" w:rsidRDefault="00F43C46">
      <w:pPr>
        <w:spacing w:after="0" w:line="240" w:lineRule="auto"/>
      </w:pPr>
      <w:r>
        <w:separator/>
      </w:r>
    </w:p>
  </w:footnote>
  <w:footnote w:type="continuationSeparator" w:id="0">
    <w:p w:rsidR="00F43C46" w:rsidRDefault="00F43C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10A4"/>
    <w:multiLevelType w:val="multilevel"/>
    <w:tmpl w:val="34A29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32684"/>
    <w:multiLevelType w:val="multilevel"/>
    <w:tmpl w:val="9A5C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A62C0"/>
    <w:multiLevelType w:val="multilevel"/>
    <w:tmpl w:val="4C68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C1929"/>
    <w:multiLevelType w:val="hybridMultilevel"/>
    <w:tmpl w:val="2DD008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394118"/>
    <w:multiLevelType w:val="multilevel"/>
    <w:tmpl w:val="E1CAB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837A0"/>
    <w:multiLevelType w:val="multilevel"/>
    <w:tmpl w:val="4972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5D3AB8"/>
    <w:multiLevelType w:val="multilevel"/>
    <w:tmpl w:val="C0C2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894E55"/>
    <w:multiLevelType w:val="multilevel"/>
    <w:tmpl w:val="C58AB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304E8"/>
    <w:multiLevelType w:val="multilevel"/>
    <w:tmpl w:val="B73E3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AC5750"/>
    <w:multiLevelType w:val="multilevel"/>
    <w:tmpl w:val="AAC25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E7109F"/>
    <w:multiLevelType w:val="hybridMultilevel"/>
    <w:tmpl w:val="A956D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8871B9"/>
    <w:multiLevelType w:val="multilevel"/>
    <w:tmpl w:val="0C243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B969CE"/>
    <w:multiLevelType w:val="hybridMultilevel"/>
    <w:tmpl w:val="823A6C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903F81"/>
    <w:multiLevelType w:val="multilevel"/>
    <w:tmpl w:val="E814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545D7E"/>
    <w:multiLevelType w:val="multilevel"/>
    <w:tmpl w:val="F334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1F24AA"/>
    <w:multiLevelType w:val="multilevel"/>
    <w:tmpl w:val="B1CC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E76AD9"/>
    <w:multiLevelType w:val="multilevel"/>
    <w:tmpl w:val="848E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1A3B79"/>
    <w:multiLevelType w:val="multilevel"/>
    <w:tmpl w:val="A7587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54A1"/>
    <w:multiLevelType w:val="hybridMultilevel"/>
    <w:tmpl w:val="F36C24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4"/>
  </w:num>
  <w:num w:numId="5">
    <w:abstractNumId w:val="13"/>
  </w:num>
  <w:num w:numId="6">
    <w:abstractNumId w:val="22"/>
  </w:num>
  <w:num w:numId="7">
    <w:abstractNumId w:val="16"/>
  </w:num>
  <w:num w:numId="8">
    <w:abstractNumId w:val="3"/>
  </w:num>
  <w:num w:numId="9">
    <w:abstractNumId w:val="12"/>
  </w:num>
  <w:num w:numId="10">
    <w:abstractNumId w:val="7"/>
  </w:num>
  <w:num w:numId="11">
    <w:abstractNumId w:val="19"/>
  </w:num>
  <w:num w:numId="12">
    <w:abstractNumId w:val="8"/>
  </w:num>
  <w:num w:numId="13">
    <w:abstractNumId w:val="18"/>
  </w:num>
  <w:num w:numId="14">
    <w:abstractNumId w:val="20"/>
  </w:num>
  <w:num w:numId="15">
    <w:abstractNumId w:val="21"/>
  </w:num>
  <w:num w:numId="16">
    <w:abstractNumId w:val="6"/>
  </w:num>
  <w:num w:numId="17">
    <w:abstractNumId w:val="15"/>
  </w:num>
  <w:num w:numId="18">
    <w:abstractNumId w:val="10"/>
  </w:num>
  <w:num w:numId="19">
    <w:abstractNumId w:val="1"/>
  </w:num>
  <w:num w:numId="20">
    <w:abstractNumId w:val="17"/>
  </w:num>
  <w:num w:numId="21">
    <w:abstractNumId w:val="0"/>
  </w:num>
  <w:num w:numId="22">
    <w:abstractNumId w:val="2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237B1"/>
    <w:rsid w:val="00046B04"/>
    <w:rsid w:val="000964A0"/>
    <w:rsid w:val="000C3257"/>
    <w:rsid w:val="000C4200"/>
    <w:rsid w:val="000F1F63"/>
    <w:rsid w:val="00116B3C"/>
    <w:rsid w:val="00165DCB"/>
    <w:rsid w:val="00184756"/>
    <w:rsid w:val="001A5E1B"/>
    <w:rsid w:val="001D1725"/>
    <w:rsid w:val="0023696E"/>
    <w:rsid w:val="002C440D"/>
    <w:rsid w:val="002E0003"/>
    <w:rsid w:val="0032063B"/>
    <w:rsid w:val="00362822"/>
    <w:rsid w:val="00366F77"/>
    <w:rsid w:val="00376460"/>
    <w:rsid w:val="003A1B68"/>
    <w:rsid w:val="003C0CA9"/>
    <w:rsid w:val="00437129"/>
    <w:rsid w:val="00456E37"/>
    <w:rsid w:val="0046629B"/>
    <w:rsid w:val="004A0592"/>
    <w:rsid w:val="004A50BD"/>
    <w:rsid w:val="004A56FC"/>
    <w:rsid w:val="004E5BC3"/>
    <w:rsid w:val="0051393D"/>
    <w:rsid w:val="005177BA"/>
    <w:rsid w:val="00521D78"/>
    <w:rsid w:val="00524B9A"/>
    <w:rsid w:val="00531A07"/>
    <w:rsid w:val="00585792"/>
    <w:rsid w:val="00585F9D"/>
    <w:rsid w:val="005C0C7F"/>
    <w:rsid w:val="005D4DD3"/>
    <w:rsid w:val="00610903"/>
    <w:rsid w:val="00631A15"/>
    <w:rsid w:val="00657A13"/>
    <w:rsid w:val="00674BE9"/>
    <w:rsid w:val="00683874"/>
    <w:rsid w:val="00695C1D"/>
    <w:rsid w:val="006C6391"/>
    <w:rsid w:val="006E0CD1"/>
    <w:rsid w:val="006F1E13"/>
    <w:rsid w:val="006F3AFC"/>
    <w:rsid w:val="006F3FEE"/>
    <w:rsid w:val="00723849"/>
    <w:rsid w:val="00730217"/>
    <w:rsid w:val="007637E8"/>
    <w:rsid w:val="0077375B"/>
    <w:rsid w:val="00792337"/>
    <w:rsid w:val="007C7D98"/>
    <w:rsid w:val="007E34AF"/>
    <w:rsid w:val="007E6986"/>
    <w:rsid w:val="007F3CBC"/>
    <w:rsid w:val="00800CA7"/>
    <w:rsid w:val="00845B9A"/>
    <w:rsid w:val="00874CEC"/>
    <w:rsid w:val="00894B11"/>
    <w:rsid w:val="008A7F37"/>
    <w:rsid w:val="008B137F"/>
    <w:rsid w:val="008D4D82"/>
    <w:rsid w:val="00952E23"/>
    <w:rsid w:val="0095694D"/>
    <w:rsid w:val="00984FA3"/>
    <w:rsid w:val="009916A8"/>
    <w:rsid w:val="00997D7D"/>
    <w:rsid w:val="009A3F87"/>
    <w:rsid w:val="009D6C0A"/>
    <w:rsid w:val="009E2D84"/>
    <w:rsid w:val="00A07547"/>
    <w:rsid w:val="00A25BD2"/>
    <w:rsid w:val="00A967A8"/>
    <w:rsid w:val="00AE3244"/>
    <w:rsid w:val="00B12EB7"/>
    <w:rsid w:val="00B36547"/>
    <w:rsid w:val="00B61484"/>
    <w:rsid w:val="00BB4B74"/>
    <w:rsid w:val="00BB5B9E"/>
    <w:rsid w:val="00BB60EC"/>
    <w:rsid w:val="00BC702C"/>
    <w:rsid w:val="00BD3832"/>
    <w:rsid w:val="00BD7F88"/>
    <w:rsid w:val="00C042FF"/>
    <w:rsid w:val="00C22B94"/>
    <w:rsid w:val="00C26497"/>
    <w:rsid w:val="00C52A84"/>
    <w:rsid w:val="00C86073"/>
    <w:rsid w:val="00C90E63"/>
    <w:rsid w:val="00C92BD1"/>
    <w:rsid w:val="00C965A5"/>
    <w:rsid w:val="00CD4118"/>
    <w:rsid w:val="00D0024A"/>
    <w:rsid w:val="00DA19B6"/>
    <w:rsid w:val="00DB563A"/>
    <w:rsid w:val="00DE3EA9"/>
    <w:rsid w:val="00E03596"/>
    <w:rsid w:val="00E43E78"/>
    <w:rsid w:val="00E574C7"/>
    <w:rsid w:val="00E6531E"/>
    <w:rsid w:val="00E87AB0"/>
    <w:rsid w:val="00E95AA4"/>
    <w:rsid w:val="00EB66D8"/>
    <w:rsid w:val="00EF600E"/>
    <w:rsid w:val="00F03B38"/>
    <w:rsid w:val="00F26E8A"/>
    <w:rsid w:val="00F320EA"/>
    <w:rsid w:val="00F400AB"/>
    <w:rsid w:val="00F43C46"/>
    <w:rsid w:val="00F5247B"/>
    <w:rsid w:val="00FB232D"/>
    <w:rsid w:val="00FC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4F420C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C0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C0C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C0C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DF1010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table" w:styleId="TabeladeGrade3">
    <w:name w:val="Grid Table 3"/>
    <w:basedOn w:val="Tabelanormal"/>
    <w:uiPriority w:val="48"/>
    <w:rsid w:val="003C0C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PargrafodaLista">
    <w:name w:val="List Paragraph"/>
    <w:basedOn w:val="Normal"/>
    <w:uiPriority w:val="34"/>
    <w:unhideWhenUsed/>
    <w:qFormat/>
    <w:rsid w:val="00521D78"/>
    <w:pPr>
      <w:ind w:left="720"/>
      <w:contextualSpacing/>
    </w:pPr>
  </w:style>
  <w:style w:type="character" w:customStyle="1" w:styleId="sr-only">
    <w:name w:val="sr-only"/>
    <w:basedOn w:val="Fontepargpadro"/>
    <w:rsid w:val="00683874"/>
  </w:style>
  <w:style w:type="character" w:customStyle="1" w:styleId="css-truncate">
    <w:name w:val="css-truncate"/>
    <w:basedOn w:val="Fontepargpadro"/>
    <w:rsid w:val="00683874"/>
  </w:style>
  <w:style w:type="character" w:styleId="Forte">
    <w:name w:val="Strong"/>
    <w:basedOn w:val="Fontepargpadro"/>
    <w:uiPriority w:val="22"/>
    <w:qFormat/>
    <w:rsid w:val="00184756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5C0C7F"/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C0C7F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C0C7F"/>
    <w:rPr>
      <w:rFonts w:asciiTheme="majorHAnsi" w:eastAsiaTheme="majorEastAsia" w:hAnsiTheme="majorHAnsi" w:cstheme="majorBidi"/>
      <w:color w:val="DF1010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C0C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nfase">
    <w:name w:val="Emphasis"/>
    <w:basedOn w:val="Fontepargpadro"/>
    <w:uiPriority w:val="20"/>
    <w:qFormat/>
    <w:rsid w:val="005C0C7F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0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0C7F"/>
    <w:rPr>
      <w:rFonts w:ascii="Courier New" w:eastAsia="Times New Roman" w:hAnsi="Courier New" w:cs="Courier New"/>
      <w:color w:val="auto"/>
    </w:rPr>
  </w:style>
  <w:style w:type="character" w:customStyle="1" w:styleId="pl-k">
    <w:name w:val="pl-k"/>
    <w:basedOn w:val="Fontepargpadro"/>
    <w:rsid w:val="005C0C7F"/>
  </w:style>
  <w:style w:type="character" w:customStyle="1" w:styleId="pl-c1">
    <w:name w:val="pl-c1"/>
    <w:basedOn w:val="Fontepargpadro"/>
    <w:rsid w:val="005C0C7F"/>
  </w:style>
  <w:style w:type="character" w:customStyle="1" w:styleId="pl-s">
    <w:name w:val="pl-s"/>
    <w:basedOn w:val="Fontepargpadro"/>
    <w:rsid w:val="005C0C7F"/>
  </w:style>
  <w:style w:type="character" w:customStyle="1" w:styleId="pl-pds">
    <w:name w:val="pl-pds"/>
    <w:basedOn w:val="Fontepargpadro"/>
    <w:rsid w:val="005C0C7F"/>
  </w:style>
  <w:style w:type="character" w:customStyle="1" w:styleId="pl-c">
    <w:name w:val="pl-c"/>
    <w:basedOn w:val="Fontepargpadro"/>
    <w:rsid w:val="005C0C7F"/>
  </w:style>
  <w:style w:type="character" w:styleId="CdigoHTML">
    <w:name w:val="HTML Code"/>
    <w:basedOn w:val="Fontepargpadro"/>
    <w:uiPriority w:val="99"/>
    <w:semiHidden/>
    <w:unhideWhenUsed/>
    <w:rsid w:val="005C0C7F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9D6C0A"/>
    <w:rPr>
      <w:color w:val="A364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2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99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44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9381662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4944858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hyperlink" Target="https://github.com/Chingling152/SQL-SPMedgroup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nodejs.org/en/download/" TargetMode="External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hub.com/Chingling152/React-SpMedGroup/tree/master/Anexos/Layout%20de%20baixa%20fidelidade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nodejs.org/en/" TargetMode="External"/><Relationship Id="rId29" Type="http://schemas.openxmlformats.org/officeDocument/2006/relationships/hyperlink" Target="https://github.com/Chingling152/ReactNative-SpMedicalGroup/blob/master/src/services/apiServices.j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Chingling152/React-SpMedGroup" TargetMode="External"/><Relationship Id="rId32" Type="http://schemas.openxmlformats.org/officeDocument/2006/relationships/hyperlink" Target="https://github.com/Chingling152/React-SpMedGroup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github.com/Chingling152/React-SpMedGroup" TargetMode="External"/><Relationship Id="rId28" Type="http://schemas.openxmlformats.org/officeDocument/2006/relationships/hyperlink" Target="https://gist.github.com/Chingling152/dc3e7dc6cd784636649a43e9fcaeb060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github.com/ArturLOtt/Senai-Sprint2-Projeto-Final.git" TargetMode="External"/><Relationship Id="rId31" Type="http://schemas.openxmlformats.org/officeDocument/2006/relationships/hyperlink" Target="https://github.com/Chingling152/SQL-SPMedGroup/blob/master/Essenciais/5-Valores_iniciais.sq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github.com/Chingling152/React-SpMedGroup/blob/master/sp-medical-group/README.md" TargetMode="External"/><Relationship Id="rId27" Type="http://schemas.openxmlformats.org/officeDocument/2006/relationships/hyperlink" Target="https://github.com/Chingling152/WebApi-SPMedGroup" TargetMode="External"/><Relationship Id="rId30" Type="http://schemas.openxmlformats.org/officeDocument/2006/relationships/hyperlink" Target="https://console.developers.google.com/google" TargetMode="Externa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141809"/>
    <w:rsid w:val="00406E44"/>
    <w:rsid w:val="004265B1"/>
    <w:rsid w:val="004F2375"/>
    <w:rsid w:val="00571EE0"/>
    <w:rsid w:val="007978CB"/>
    <w:rsid w:val="00973EE1"/>
    <w:rsid w:val="00A417DC"/>
    <w:rsid w:val="00EB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C466EE-2344-4702-86F7-839F61878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450</TotalTime>
  <Pages>25</Pages>
  <Words>3545</Words>
  <Characters>19149</Characters>
  <Application>Microsoft Office Word</Application>
  <DocSecurity>0</DocSecurity>
  <Lines>159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22649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SenaiMEDGROUP</dc:subject>
  <dc:creator>Helena Strada</dc:creator>
  <cp:keywords/>
  <dc:description/>
  <cp:lastModifiedBy>Artur Locateli Ott</cp:lastModifiedBy>
  <cp:revision>72</cp:revision>
  <dcterms:created xsi:type="dcterms:W3CDTF">2018-12-27T15:45:00Z</dcterms:created>
  <dcterms:modified xsi:type="dcterms:W3CDTF">2019-06-04T14:15:00Z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